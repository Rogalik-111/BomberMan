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10E" w14:textId="64B46706" w:rsidR="00990EAC" w:rsidRDefault="00990EAC" w:rsidP="00277614">
      <w:pPr>
        <w:ind w:left="2126"/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6C264B24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proofErr w:type="spellStart"/>
            <w:r w:rsidR="00BD7D60">
              <w:t>Ржаникова</w:t>
            </w:r>
            <w:proofErr w:type="spellEnd"/>
            <w:r w:rsidR="003915BE">
              <w:t xml:space="preserve"> </w:t>
            </w:r>
            <w:r w:rsidR="00BD7D60">
              <w:t>Е</w:t>
            </w:r>
            <w:r w:rsidR="003915BE">
              <w:t>.</w:t>
            </w:r>
            <w:r w:rsidR="00BD7D60">
              <w:t>Д</w:t>
            </w:r>
            <w:r w:rsidR="003915BE">
              <w:t>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243212A8" w:rsidR="00990EAC" w:rsidRPr="00646136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Чистяков Г.А.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2E13A92A" w:rsidR="00990EAC" w:rsidRPr="00646136" w:rsidRDefault="00BD7D60" w:rsidP="0013162A">
      <w:pPr>
        <w:ind w:firstLine="0"/>
        <w:jc w:val="center"/>
      </w:pPr>
      <w:r>
        <w:t>игры «</w:t>
      </w:r>
      <w:proofErr w:type="spellStart"/>
      <w:r>
        <w:t>Бомбермен</w:t>
      </w:r>
      <w:proofErr w:type="spellEnd"/>
      <w:r>
        <w:t>»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</w:t>
            </w:r>
            <w:proofErr w:type="spellStart"/>
            <w:r w:rsidR="002502BF">
              <w:t>ВятГУ</w:t>
            </w:r>
            <w:proofErr w:type="spellEnd"/>
          </w:p>
          <w:p w14:paraId="1BE65011" w14:textId="7DC93813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BD7D60">
              <w:t>Рогова А.С.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565F8B1A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BD7D60">
              <w:t>Крутиков А.К</w:t>
            </w:r>
            <w:r w:rsidR="00A44AF2">
              <w:t>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0066A7C8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BD7D60">
              <w:t>Самоделкин</w:t>
            </w:r>
            <w:r w:rsidR="00FD0C4A">
              <w:t xml:space="preserve"> </w:t>
            </w:r>
            <w:r w:rsidR="00BD7D60">
              <w:t>П</w:t>
            </w:r>
            <w:r w:rsidR="00FD0C4A">
              <w:t>.</w:t>
            </w:r>
            <w:r w:rsidR="00BD7D60">
              <w:t>А</w:t>
            </w:r>
            <w:r w:rsidR="00FD0C4A">
              <w:t>.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4110DC7E" w14:textId="11FCBDFD" w:rsidR="00D2756B" w:rsidRDefault="00D2756B" w:rsidP="00303DC8"/>
    <w:p w14:paraId="2DD731FE" w14:textId="77777777" w:rsidR="00F113BF" w:rsidRDefault="00F113BF" w:rsidP="00303DC8"/>
    <w:p w14:paraId="3334347A" w14:textId="276BBF3C" w:rsidR="005A4E60" w:rsidRPr="00BD7D60" w:rsidRDefault="00D2756B" w:rsidP="00F113BF">
      <w:pPr>
        <w:ind w:firstLine="0"/>
        <w:jc w:val="center"/>
        <w:rPr>
          <w:lang w:val="en-US"/>
        </w:rPr>
      </w:pPr>
      <w:r>
        <w:t>20</w:t>
      </w:r>
      <w:r w:rsidR="005A4E60">
        <w:t>2</w:t>
      </w:r>
      <w:r w:rsidR="00BD7D60">
        <w:rPr>
          <w:lang w:val="en-US"/>
        </w:rPr>
        <w:t>6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6C5899F4" w14:textId="405370BF" w:rsidR="00944773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71185" w:history="1">
            <w:r w:rsidR="00944773" w:rsidRPr="001C743F">
              <w:rPr>
                <w:rStyle w:val="a6"/>
              </w:rPr>
              <w:t>Введение</w:t>
            </w:r>
            <w:r w:rsidR="00944773">
              <w:rPr>
                <w:webHidden/>
              </w:rPr>
              <w:tab/>
            </w:r>
            <w:r w:rsidR="00944773">
              <w:rPr>
                <w:webHidden/>
              </w:rPr>
              <w:fldChar w:fldCharType="begin"/>
            </w:r>
            <w:r w:rsidR="00944773">
              <w:rPr>
                <w:webHidden/>
              </w:rPr>
              <w:instrText xml:space="preserve"> PAGEREF _Toc223771185 \h </w:instrText>
            </w:r>
            <w:r w:rsidR="00944773">
              <w:rPr>
                <w:webHidden/>
              </w:rPr>
            </w:r>
            <w:r w:rsidR="00944773">
              <w:rPr>
                <w:webHidden/>
              </w:rPr>
              <w:fldChar w:fldCharType="separate"/>
            </w:r>
            <w:r w:rsidR="00944773">
              <w:rPr>
                <w:webHidden/>
              </w:rPr>
              <w:t>2</w:t>
            </w:r>
            <w:r w:rsidR="00944773">
              <w:rPr>
                <w:webHidden/>
              </w:rPr>
              <w:fldChar w:fldCharType="end"/>
            </w:r>
          </w:hyperlink>
        </w:p>
        <w:p w14:paraId="1E1707A6" w14:textId="4E4950FB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86" w:history="1">
            <w:r w:rsidRPr="001C743F">
              <w:rPr>
                <w:rStyle w:val="a6"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48D3542" w14:textId="42257D6C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87" w:history="1">
            <w:r w:rsidRPr="001C743F">
              <w:rPr>
                <w:rStyle w:val="a6"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410987" w14:textId="20A7B73C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88" w:history="1">
            <w:r w:rsidRPr="001C743F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2177742" w14:textId="2D8057A2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89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46D213" w14:textId="58FC79AB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0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F61E76" w14:textId="39415E93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1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FB5C92" w14:textId="7AAD408A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2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E1B46B9" w14:textId="70B06824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3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7750072" w14:textId="79F161A1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4" w:history="1">
            <w:r w:rsidRPr="001C743F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E9EFC11" w14:textId="4A5B5A15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5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Целевая аудитория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438EC2B" w14:textId="496FB4B4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6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Обзор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C91F36" w14:textId="5096EBAA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7" w:history="1">
            <w:r w:rsidRPr="001C743F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BF428B" w14:textId="2D909E14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8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Правила игры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068A5DD" w14:textId="331BCFF2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199" w:history="1">
            <w:r w:rsidRPr="001C743F">
              <w:rPr>
                <w:rStyle w:val="a6"/>
              </w:rPr>
              <w:t>5.1.1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Описание поля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9AFE12F" w14:textId="5C9694B6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0" w:history="1">
            <w:r w:rsidRPr="001C743F">
              <w:rPr>
                <w:rStyle w:val="a6"/>
              </w:rPr>
              <w:t>5.1.2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Описание объектов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B5E9002" w14:textId="38B74A56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1" w:history="1">
            <w:r w:rsidRPr="001C743F">
              <w:rPr>
                <w:rStyle w:val="a6"/>
              </w:rPr>
              <w:t>5.1.3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Правила, по которым действуют объекты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C75E97" w14:textId="5686C8D7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2" w:history="1">
            <w:r w:rsidRPr="001C743F">
              <w:rPr>
                <w:rStyle w:val="a6"/>
              </w:rPr>
              <w:t>5.1.4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Цель игры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8493BC" w14:textId="575D0A62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3" w:history="1">
            <w:r w:rsidRPr="001C743F">
              <w:rPr>
                <w:rStyle w:val="a6"/>
              </w:rPr>
              <w:t>5.1.5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Ограничения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52454B6" w14:textId="4A44EFD1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4" w:history="1">
            <w:r w:rsidRPr="001C743F">
              <w:rPr>
                <w:rStyle w:val="a6"/>
              </w:rPr>
              <w:t>5.1.6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Описание выигрыша и проигрыша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DD2938D" w14:textId="0CDFE5C0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5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2733C00" w14:textId="65EF4E1C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6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Возможности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9D1932F" w14:textId="6097B237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7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8083AFB" w14:textId="3A08E154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8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ECB7EE7" w14:textId="367E3FB5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09" w:history="1">
            <w:r w:rsidRPr="001C743F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FD06E4F" w14:textId="65CBC132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0" w:history="1">
            <w:r w:rsidRPr="001C743F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A24B96B" w14:textId="50DE6EB0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1" w:history="1">
            <w:r w:rsidRPr="001C743F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DEA2D37" w14:textId="14FF5CD8" w:rsidR="00944773" w:rsidRDefault="0094477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2" w:history="1">
            <w:r w:rsidRPr="001C743F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BD56DAD" w14:textId="542AF9D0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3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5DD3F65" w14:textId="1A64A7D7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4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3D5CC5A" w14:textId="4A5A5941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5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C0D5730" w14:textId="4659A738" w:rsidR="00944773" w:rsidRDefault="0094477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6" w:history="1">
            <w:r w:rsidRPr="001C743F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6D692A5" w14:textId="2129C52B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7" w:history="1">
            <w:r w:rsidRPr="001C743F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0C4A559" w14:textId="252F9E34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8" w:history="1">
            <w:r w:rsidRPr="001C743F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3082645" w14:textId="39A86C0B" w:rsidR="00944773" w:rsidRDefault="0094477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771219" w:history="1">
            <w:r w:rsidRPr="001C743F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C743F">
              <w:rPr>
                <w:rStyle w:val="a6"/>
              </w:rPr>
              <w:t>Требования к приемо-сдаточным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_Toc223771219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CF0F4E1" w14:textId="0AB0DDDE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23771185"/>
      <w:r>
        <w:lastRenderedPageBreak/>
        <w:t>Вв</w:t>
      </w:r>
      <w:r w:rsidR="005A4E60" w:rsidRPr="00F62DCD">
        <w:t>едение</w:t>
      </w:r>
      <w:bookmarkEnd w:id="0"/>
    </w:p>
    <w:p w14:paraId="214BCEFB" w14:textId="7AEFB8E1" w:rsidR="006A5555" w:rsidRPr="006A5555" w:rsidRDefault="0076117D" w:rsidP="006A5555">
      <w:r w:rsidRPr="0076117D">
        <w:t xml:space="preserve">Данное техническое задание предназначено для детального описания программного продукта </w:t>
      </w:r>
      <w:r>
        <w:t>–</w:t>
      </w:r>
      <w:r w:rsidRPr="0076117D">
        <w:t xml:space="preserve"> компьютерной игры «</w:t>
      </w:r>
      <w:proofErr w:type="spellStart"/>
      <w:r w:rsidRPr="0076117D">
        <w:t>Бомбермен</w:t>
      </w:r>
      <w:proofErr w:type="spellEnd"/>
      <w:r w:rsidRPr="0076117D">
        <w:t>».</w:t>
      </w:r>
      <w:r>
        <w:t xml:space="preserve"> </w:t>
      </w:r>
      <w:r w:rsidRPr="0076117D">
        <w:t xml:space="preserve">В техническом задании отражаются следующие ключевые аспекты: назначение и цели проекта, требования к составу и характеристикам продукта, ограничения, а также особые условия или пожелания заказчика. </w:t>
      </w:r>
    </w:p>
    <w:p w14:paraId="794047BB" w14:textId="4613A314" w:rsidR="00A63893" w:rsidRDefault="00EB6A0B" w:rsidP="00C10B2D">
      <w:pPr>
        <w:pStyle w:val="1"/>
      </w:pPr>
      <w:bookmarkStart w:id="1" w:name="_Toc223771186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262395C3" w14:textId="1896BCB3" w:rsidR="00580AE5" w:rsidRPr="00580AE5" w:rsidRDefault="00580AE5" w:rsidP="00580AE5">
      <w:r w:rsidRPr="00580AE5">
        <w:t>В настоящем техническом задании применяются следующие термины с соответствующими определениями:</w:t>
      </w:r>
    </w:p>
    <w:p w14:paraId="6BD6FEFF" w14:textId="7DEEE77A" w:rsidR="00580AE5" w:rsidRPr="00580AE5" w:rsidRDefault="00580AE5" w:rsidP="00580AE5">
      <w:r>
        <w:rPr>
          <w:lang w:val="en-US"/>
        </w:rPr>
        <w:t>JSON</w:t>
      </w:r>
      <w:r w:rsidRPr="008C2D15">
        <w:t xml:space="preserve"> - это текстовый формат обмена данными, основанный на синтаксисе JavaScript. Он предназначен для хранения и передачи структурированной информации в удобном для человека и компьютера виде.</w:t>
      </w:r>
    </w:p>
    <w:p w14:paraId="77223420" w14:textId="3294C7A9" w:rsidR="00580AE5" w:rsidRPr="00580AE5" w:rsidRDefault="00580AE5" w:rsidP="00580AE5">
      <w:bookmarkStart w:id="4" w:name="_Toc223771187"/>
      <w:r w:rsidRPr="00580AE5">
        <w:rPr>
          <w:rStyle w:val="afd"/>
          <w:b w:val="0"/>
          <w:bCs w:val="0"/>
        </w:rPr>
        <w:t>Игровая механика</w:t>
      </w:r>
      <w:r w:rsidRPr="00580AE5">
        <w:t xml:space="preserve"> – совокупность правил и способов взаимодействия игрока с игровым миром и объектами.</w:t>
      </w:r>
    </w:p>
    <w:p w14:paraId="76369B38" w14:textId="0146D7B0" w:rsidR="00580AE5" w:rsidRPr="00580AE5" w:rsidRDefault="00580AE5" w:rsidP="00580AE5">
      <w:r>
        <w:rPr>
          <w:rStyle w:val="afd"/>
          <w:b w:val="0"/>
          <w:bCs w:val="0"/>
        </w:rPr>
        <w:t>Г</w:t>
      </w:r>
      <w:r w:rsidRPr="00580AE5">
        <w:rPr>
          <w:rStyle w:val="afd"/>
          <w:b w:val="0"/>
          <w:bCs w:val="0"/>
        </w:rPr>
        <w:t>еймплей</w:t>
      </w:r>
      <w:r w:rsidRPr="00580AE5">
        <w:t xml:space="preserve"> – процесс взаимодействия игрока с игрой, включающий выполнение действий, достижение целей и развитие игровых событий.</w:t>
      </w:r>
    </w:p>
    <w:p w14:paraId="27EDAD41" w14:textId="73F94108" w:rsidR="00580AE5" w:rsidRPr="00580AE5" w:rsidRDefault="00580AE5" w:rsidP="00580AE5">
      <w:proofErr w:type="spellStart"/>
      <w:r w:rsidRPr="00580AE5">
        <w:rPr>
          <w:rStyle w:val="afd"/>
          <w:b w:val="0"/>
          <w:bCs w:val="0"/>
        </w:rPr>
        <w:t>Реиграбельность</w:t>
      </w:r>
      <w:proofErr w:type="spellEnd"/>
      <w:r w:rsidRPr="00580AE5">
        <w:t xml:space="preserve"> – характеристика игры, отражающая степень интереса пользователя к повторному прохождению.</w:t>
      </w:r>
    </w:p>
    <w:p w14:paraId="3E80E0D8" w14:textId="6CCDBBCA" w:rsidR="00580AE5" w:rsidRPr="00580AE5" w:rsidRDefault="00580AE5" w:rsidP="00580AE5">
      <w:r w:rsidRPr="00580AE5">
        <w:rPr>
          <w:rStyle w:val="afd"/>
          <w:b w:val="0"/>
          <w:bCs w:val="0"/>
        </w:rPr>
        <w:t>Отладка</w:t>
      </w:r>
      <w:r w:rsidRPr="00580AE5">
        <w:t xml:space="preserve"> – процесс обнаружения и устранения ошибок в программном коде.</w:t>
      </w:r>
    </w:p>
    <w:p w14:paraId="06C81E82" w14:textId="44033EC1" w:rsidR="00580AE5" w:rsidRPr="00580AE5" w:rsidRDefault="00580AE5" w:rsidP="00580AE5">
      <w:r w:rsidRPr="00580AE5">
        <w:rPr>
          <w:rStyle w:val="afd"/>
          <w:b w:val="0"/>
          <w:bCs w:val="0"/>
        </w:rPr>
        <w:t>Аварийная ситуация</w:t>
      </w:r>
      <w:r w:rsidRPr="00580AE5">
        <w:t xml:space="preserve"> – состояние системы, возникающее вследствие ошибок пользователя или некорректных входных данных.</w:t>
      </w:r>
    </w:p>
    <w:p w14:paraId="46471574" w14:textId="674AFF1F" w:rsidR="00580AE5" w:rsidRPr="00580AE5" w:rsidRDefault="00580AE5" w:rsidP="00580AE5">
      <w:r w:rsidRPr="00580AE5">
        <w:rPr>
          <w:rStyle w:val="afd"/>
          <w:b w:val="0"/>
          <w:bCs w:val="0"/>
        </w:rPr>
        <w:t>Патентная чистота</w:t>
      </w:r>
      <w:r w:rsidRPr="00580AE5">
        <w:t xml:space="preserve"> – отсутствие в программном продукте решений, нарушающих действующие патенты</w:t>
      </w:r>
    </w:p>
    <w:p w14:paraId="63A1A4BE" w14:textId="5A4A5D2A" w:rsidR="00A82498" w:rsidRDefault="00A82498" w:rsidP="00A82498">
      <w:pPr>
        <w:pStyle w:val="1"/>
      </w:pPr>
      <w:r>
        <w:lastRenderedPageBreak/>
        <w:t>Перечень сокращений</w:t>
      </w:r>
      <w:bookmarkEnd w:id="4"/>
    </w:p>
    <w:p w14:paraId="10A123C9" w14:textId="5F5D1A95" w:rsidR="00580AE5" w:rsidRPr="00580AE5" w:rsidRDefault="00580AE5" w:rsidP="00580AE5">
      <w:r>
        <w:t>В данном разделе описаны все сокращения, использованные в настоящем документе.</w:t>
      </w:r>
    </w:p>
    <w:p w14:paraId="689BC1DD" w14:textId="30C6531D" w:rsidR="008C2D15" w:rsidRPr="007A162D" w:rsidRDefault="008C2D15" w:rsidP="008C2D15">
      <w:pPr>
        <w:rPr>
          <w:lang w:val="en-US"/>
        </w:rPr>
      </w:pPr>
      <w:r>
        <w:rPr>
          <w:lang w:val="en-US"/>
        </w:rPr>
        <w:t>JSON – JavaScript object notation</w:t>
      </w:r>
      <w:r w:rsidR="006A5555" w:rsidRPr="007A162D">
        <w:rPr>
          <w:lang w:val="en-US"/>
        </w:rPr>
        <w:t>.</w:t>
      </w:r>
    </w:p>
    <w:p w14:paraId="0A6B79EB" w14:textId="77777777" w:rsidR="00095FA2" w:rsidRPr="00E037C0" w:rsidRDefault="00095FA2" w:rsidP="00095FA2">
      <w:pPr>
        <w:rPr>
          <w:lang w:val="en-US"/>
        </w:rPr>
      </w:pPr>
      <w:r w:rsidRPr="00095FA2">
        <w:t>ТЗ</w:t>
      </w:r>
      <w:r w:rsidRPr="007A162D">
        <w:rPr>
          <w:lang w:val="en-US"/>
        </w:rPr>
        <w:t xml:space="preserve"> </w:t>
      </w:r>
      <w:r>
        <w:sym w:font="Symbol" w:char="F02D"/>
      </w:r>
      <w:r w:rsidRPr="007A162D">
        <w:rPr>
          <w:lang w:val="en-US"/>
        </w:rPr>
        <w:t xml:space="preserve"> </w:t>
      </w:r>
      <w:r w:rsidRPr="00095FA2">
        <w:t>техническое</w:t>
      </w:r>
      <w:r w:rsidRPr="007A162D">
        <w:rPr>
          <w:lang w:val="en-US"/>
        </w:rPr>
        <w:t xml:space="preserve"> </w:t>
      </w:r>
      <w:r w:rsidRPr="00095FA2">
        <w:t>задание</w:t>
      </w:r>
      <w:r w:rsidRPr="007A162D">
        <w:rPr>
          <w:lang w:val="en-US"/>
        </w:rPr>
        <w:t>.</w:t>
      </w:r>
    </w:p>
    <w:p w14:paraId="4711A0B3" w14:textId="44ED9F72" w:rsidR="009C5DE6" w:rsidRDefault="009C5DE6" w:rsidP="00095FA2">
      <w:r>
        <w:t>РП – руководство пользователя.</w:t>
      </w:r>
    </w:p>
    <w:p w14:paraId="079EBE93" w14:textId="22977149" w:rsidR="009C5DE6" w:rsidRPr="009C5DE6" w:rsidRDefault="009C5DE6" w:rsidP="00095FA2">
      <w:r>
        <w:t xml:space="preserve">ПМИ – программа и методика </w:t>
      </w:r>
      <w:r w:rsidR="00B11308">
        <w:t>испытаний</w:t>
      </w:r>
      <w:r>
        <w:t>.</w:t>
      </w:r>
    </w:p>
    <w:p w14:paraId="142D94D3" w14:textId="7A41EC30" w:rsidR="00095FA2" w:rsidRDefault="00095FA2" w:rsidP="00095FA2">
      <w:r w:rsidRPr="00095FA2">
        <w:t xml:space="preserve">ИС </w:t>
      </w:r>
      <w:r>
        <w:sym w:font="Symbol" w:char="F02D"/>
      </w:r>
      <w:r>
        <w:t xml:space="preserve"> </w:t>
      </w:r>
      <w:r w:rsidRPr="00095FA2">
        <w:t>информационные системы.</w:t>
      </w:r>
    </w:p>
    <w:p w14:paraId="5517CAE9" w14:textId="2B6671EE" w:rsidR="00095FA2" w:rsidRDefault="00095FA2" w:rsidP="00095FA2">
      <w:r w:rsidRPr="00095FA2">
        <w:t xml:space="preserve">УП </w:t>
      </w:r>
      <w:r>
        <w:sym w:font="Symbol" w:char="F02D"/>
      </w:r>
      <w:r>
        <w:t xml:space="preserve"> </w:t>
      </w:r>
      <w:r w:rsidRPr="00095FA2">
        <w:t>учебная практика.</w:t>
      </w:r>
    </w:p>
    <w:p w14:paraId="5173CC86" w14:textId="7FEC1044" w:rsidR="00095FA2" w:rsidRDefault="00095FA2" w:rsidP="00095FA2">
      <w:r w:rsidRPr="00095FA2">
        <w:t xml:space="preserve">ФГБОУ ВО </w:t>
      </w:r>
      <w:r w:rsidR="009C5DE6">
        <w:sym w:font="Symbol" w:char="F02D"/>
      </w:r>
      <w:r w:rsidRPr="00095FA2">
        <w:t xml:space="preserve"> федеральное государственное бюджетное образовательное учреждение высшего образования.</w:t>
      </w:r>
    </w:p>
    <w:p w14:paraId="6A9A8995" w14:textId="77777777" w:rsidR="00095FA2" w:rsidRDefault="00095FA2" w:rsidP="00095FA2">
      <w:proofErr w:type="spellStart"/>
      <w:r w:rsidRPr="00095FA2">
        <w:t>ВятГУ</w:t>
      </w:r>
      <w:proofErr w:type="spellEnd"/>
      <w:r w:rsidRPr="00095FA2">
        <w:t xml:space="preserve"> </w:t>
      </w:r>
      <w:r>
        <w:sym w:font="Symbol" w:char="F02D"/>
      </w:r>
      <w:r>
        <w:t xml:space="preserve"> </w:t>
      </w:r>
      <w:r w:rsidRPr="00095FA2">
        <w:t>Вятский государственный университет.</w:t>
      </w:r>
    </w:p>
    <w:p w14:paraId="67B1BBB7" w14:textId="34E4E814" w:rsidR="00095FA2" w:rsidRPr="00095FA2" w:rsidRDefault="00095FA2" w:rsidP="00095FA2">
      <w:r w:rsidRPr="00095FA2">
        <w:t xml:space="preserve">ГОСТ </w:t>
      </w:r>
      <w:r>
        <w:sym w:font="Symbol" w:char="F02D"/>
      </w:r>
      <w:r>
        <w:t xml:space="preserve"> </w:t>
      </w:r>
      <w:r w:rsidRPr="00095FA2">
        <w:t>государственный стандарт.</w:t>
      </w:r>
    </w:p>
    <w:p w14:paraId="38600864" w14:textId="7D888C5C" w:rsidR="00592879" w:rsidRDefault="00592879" w:rsidP="00592879">
      <w:pPr>
        <w:pStyle w:val="1"/>
      </w:pPr>
      <w:bookmarkStart w:id="5" w:name="_Toc223771188"/>
      <w:r>
        <w:lastRenderedPageBreak/>
        <w:t>Основные сведения о разработке</w:t>
      </w:r>
      <w:bookmarkEnd w:id="5"/>
    </w:p>
    <w:p w14:paraId="41078D8B" w14:textId="665A6E91" w:rsidR="00F91124" w:rsidRDefault="00A52CF3" w:rsidP="00A52CF3">
      <w:pPr>
        <w:pStyle w:val="2"/>
      </w:pPr>
      <w:bookmarkStart w:id="6" w:name="_Toc223771189"/>
      <w:r>
        <w:t>Наименование разработки</w:t>
      </w:r>
      <w:bookmarkEnd w:id="6"/>
    </w:p>
    <w:p w14:paraId="023C6392" w14:textId="64B28C89" w:rsidR="00A44AF2" w:rsidRPr="00A44AF2" w:rsidRDefault="00A44AF2" w:rsidP="00A44AF2">
      <w:r>
        <w:t>Наименование разработки – игра «</w:t>
      </w:r>
      <w:proofErr w:type="spellStart"/>
      <w:r>
        <w:t>Бомбермен</w:t>
      </w:r>
      <w:proofErr w:type="spellEnd"/>
      <w:r>
        <w:t>»</w:t>
      </w:r>
      <w:r w:rsidR="006A5555">
        <w:t>.</w:t>
      </w:r>
    </w:p>
    <w:p w14:paraId="4D0F4268" w14:textId="1ED491D0" w:rsidR="00A52CF3" w:rsidRDefault="00A52CF3" w:rsidP="00A52CF3">
      <w:pPr>
        <w:pStyle w:val="2"/>
      </w:pPr>
      <w:bookmarkStart w:id="7" w:name="_Toc223771190"/>
      <w:r>
        <w:t>Цель и задачи</w:t>
      </w:r>
      <w:bookmarkEnd w:id="7"/>
    </w:p>
    <w:p w14:paraId="18762BBC" w14:textId="77777777" w:rsidR="00A44AF2" w:rsidRPr="006617B9" w:rsidRDefault="00A44AF2" w:rsidP="006C1F3E">
      <w:r w:rsidRPr="0091085A">
        <w:t>Разработать функциональную версию компьютерной игры «</w:t>
      </w:r>
      <w:proofErr w:type="spellStart"/>
      <w:r w:rsidRPr="0091085A">
        <w:t>Бомбермен</w:t>
      </w:r>
      <w:proofErr w:type="spellEnd"/>
      <w:r w:rsidRPr="0091085A">
        <w:t>» и подготовить комплект проектной и технической документации в соответствии с требованиями учебного задания.</w:t>
      </w:r>
    </w:p>
    <w:p w14:paraId="0A6066EF" w14:textId="181F9942" w:rsidR="00A44AF2" w:rsidRDefault="00A44AF2" w:rsidP="006C1F3E">
      <w:r>
        <w:t xml:space="preserve">Задачи: </w:t>
      </w:r>
    </w:p>
    <w:p w14:paraId="7A72F338" w14:textId="32CAC13D" w:rsidR="006C1F3E" w:rsidRPr="004F1D39" w:rsidRDefault="009E0ABC" w:rsidP="004F1D39">
      <w:pPr>
        <w:pStyle w:val="a0"/>
        <w:ind w:left="0" w:firstLine="851"/>
      </w:pPr>
      <w:r w:rsidRPr="004F1D39">
        <w:t>спроектировать архитектуру программного решения;</w:t>
      </w:r>
    </w:p>
    <w:p w14:paraId="26E99D76" w14:textId="4B822F19" w:rsidR="006C1F3E" w:rsidRPr="004F1D39" w:rsidRDefault="009E0ABC" w:rsidP="004F1D39">
      <w:pPr>
        <w:pStyle w:val="a0"/>
        <w:ind w:left="0" w:firstLine="851"/>
      </w:pPr>
      <w:r w:rsidRPr="004F1D39">
        <w:t>реализовать программный код игры;</w:t>
      </w:r>
    </w:p>
    <w:p w14:paraId="6B4A83EB" w14:textId="7FEDD1EF" w:rsidR="006C1F3E" w:rsidRPr="004F1D39" w:rsidRDefault="009E0ABC" w:rsidP="004F1D39">
      <w:pPr>
        <w:pStyle w:val="a0"/>
        <w:ind w:left="0" w:firstLine="851"/>
      </w:pPr>
      <w:r w:rsidRPr="004F1D39">
        <w:t>провести тестирование;</w:t>
      </w:r>
    </w:p>
    <w:p w14:paraId="24B3B639" w14:textId="6DB3F5A7" w:rsidR="006C1F3E" w:rsidRPr="004F1D39" w:rsidRDefault="009E0ABC" w:rsidP="004F1D39">
      <w:pPr>
        <w:pStyle w:val="a0"/>
        <w:ind w:left="0" w:firstLine="851"/>
      </w:pPr>
      <w:r w:rsidRPr="004F1D39">
        <w:t>подготовить отчетную документацию и презентацию;</w:t>
      </w:r>
    </w:p>
    <w:p w14:paraId="2FC8C653" w14:textId="0B3537D6" w:rsidR="006C1F3E" w:rsidRPr="004F1D39" w:rsidRDefault="009E0ABC" w:rsidP="004F1D39">
      <w:pPr>
        <w:pStyle w:val="a0"/>
        <w:ind w:left="0" w:firstLine="851"/>
      </w:pPr>
      <w:r w:rsidRPr="004F1D39">
        <w:t>сдать проект.</w:t>
      </w:r>
    </w:p>
    <w:p w14:paraId="52EDEC11" w14:textId="3164E5F8" w:rsidR="00A52CF3" w:rsidRDefault="00847368" w:rsidP="00847368">
      <w:pPr>
        <w:pStyle w:val="2"/>
      </w:pPr>
      <w:bookmarkStart w:id="8" w:name="_Toc223771191"/>
      <w:r>
        <w:t>Сведения об участниках разработки</w:t>
      </w:r>
      <w:bookmarkEnd w:id="8"/>
    </w:p>
    <w:p w14:paraId="5807C1E1" w14:textId="657AA592" w:rsidR="00A44AF2" w:rsidRDefault="00A44AF2" w:rsidP="00940DF8">
      <w:r>
        <w:t>Заказчик</w:t>
      </w:r>
      <w:r w:rsidR="008D4BDC">
        <w:t>и</w:t>
      </w:r>
      <w:r>
        <w:t xml:space="preserve">: </w:t>
      </w:r>
      <w:proofErr w:type="spellStart"/>
      <w:r>
        <w:t>Рж</w:t>
      </w:r>
      <w:r w:rsidR="00940DF8">
        <w:t>а</w:t>
      </w:r>
      <w:r>
        <w:t>никова</w:t>
      </w:r>
      <w:proofErr w:type="spellEnd"/>
      <w:r>
        <w:t xml:space="preserve"> Е.Д. преподаватель по анализу и разработке ТЗ, Самоделкин П.А. </w:t>
      </w:r>
      <w:r w:rsidR="00940DF8">
        <w:t>п</w:t>
      </w:r>
      <w:r>
        <w:t xml:space="preserve">реподаватель по внедрению ИС, Крутиков А.К. </w:t>
      </w:r>
      <w:r w:rsidR="00940DF8">
        <w:t>п</w:t>
      </w:r>
      <w:r>
        <w:t>реподаватель по учебной практике.</w:t>
      </w:r>
    </w:p>
    <w:p w14:paraId="1687D1C0" w14:textId="4A7803FB" w:rsidR="00A44AF2" w:rsidRPr="00A44AF2" w:rsidRDefault="00A44AF2" w:rsidP="00A44AF2">
      <w:r>
        <w:t xml:space="preserve">Исполнитель: студентка колледжа </w:t>
      </w:r>
      <w:proofErr w:type="spellStart"/>
      <w:r>
        <w:t>ВятГУ</w:t>
      </w:r>
      <w:proofErr w:type="spellEnd"/>
      <w:r>
        <w:t>, группы ИСПк-202-52-00, Рогова А.С.</w:t>
      </w:r>
    </w:p>
    <w:p w14:paraId="0A193ADC" w14:textId="4639B90C" w:rsidR="00847368" w:rsidRDefault="00847368" w:rsidP="00847368">
      <w:pPr>
        <w:pStyle w:val="2"/>
      </w:pPr>
      <w:bookmarkStart w:id="9" w:name="_Toc223771192"/>
      <w:r>
        <w:t>Сроки разработки</w:t>
      </w:r>
      <w:bookmarkEnd w:id="9"/>
    </w:p>
    <w:p w14:paraId="6CF51129" w14:textId="7BCBA39C" w:rsidR="00A44AF2" w:rsidRPr="001D2270" w:rsidRDefault="004160F0" w:rsidP="00A44AF2">
      <w:r>
        <w:t>Начало разработки: 17 января 2026 года</w:t>
      </w:r>
      <w:r w:rsidR="001D2270">
        <w:t>.</w:t>
      </w:r>
    </w:p>
    <w:p w14:paraId="40476FF9" w14:textId="5D901AAC" w:rsidR="009E0ABC" w:rsidRPr="00A44AF2" w:rsidRDefault="004160F0" w:rsidP="00784C71">
      <w:r>
        <w:t>Окончание разработки: 20 июня 2026 года</w:t>
      </w:r>
      <w:r w:rsidR="001D2270">
        <w:t>.</w:t>
      </w:r>
    </w:p>
    <w:p w14:paraId="65EBEE70" w14:textId="39E2B19A" w:rsidR="00847368" w:rsidRDefault="00847368" w:rsidP="00847368">
      <w:pPr>
        <w:pStyle w:val="2"/>
      </w:pPr>
      <w:bookmarkStart w:id="10" w:name="_Toc223771193"/>
      <w:r>
        <w:t>Назначение разработки</w:t>
      </w:r>
      <w:bookmarkEnd w:id="10"/>
    </w:p>
    <w:p w14:paraId="140B0883" w14:textId="46730C70" w:rsidR="008D4BDC" w:rsidRPr="00A247F2" w:rsidRDefault="008D4BDC" w:rsidP="00A247F2">
      <w:pPr>
        <w:ind w:firstLine="709"/>
        <w:rPr>
          <w:rFonts w:cs="Times New Roman"/>
          <w:sz w:val="28"/>
          <w:szCs w:val="28"/>
        </w:rPr>
      </w:pPr>
      <w:r w:rsidRPr="00775827">
        <w:t>Основным назначением разрабатываемой программы является организация досуга пользователей.</w:t>
      </w:r>
      <w:r w:rsidR="00FB6A25">
        <w:t xml:space="preserve"> </w:t>
      </w:r>
      <w:r w:rsidR="00FB6A25" w:rsidRPr="00FB6A25">
        <w:t>Программа предназначена для развлекательного использования и обеспечивает доступный и понятный игровой процесс, подходящий для пользователей с различным уровнем игрового опыта.</w:t>
      </w:r>
    </w:p>
    <w:p w14:paraId="3C59B97A" w14:textId="379580D0" w:rsidR="004160F0" w:rsidRPr="004160F0" w:rsidRDefault="004160F0" w:rsidP="004160F0">
      <w:pPr>
        <w:rPr>
          <w:color w:val="000000" w:themeColor="text1"/>
        </w:rPr>
      </w:pPr>
      <w:r>
        <w:rPr>
          <w:color w:val="000000" w:themeColor="text1"/>
        </w:rPr>
        <w:t xml:space="preserve">Назначением программы является получение и развитие навыков разработки программного обеспечения и сопроводительной документации. </w:t>
      </w:r>
    </w:p>
    <w:p w14:paraId="41CED6DE" w14:textId="4C5608A7" w:rsidR="00592879" w:rsidRDefault="00E61B22" w:rsidP="00E61B22">
      <w:pPr>
        <w:pStyle w:val="1"/>
      </w:pPr>
      <w:bookmarkStart w:id="11" w:name="_Toc223771194"/>
      <w:r>
        <w:lastRenderedPageBreak/>
        <w:t>О</w:t>
      </w:r>
      <w:r w:rsidR="00FC6AE0">
        <w:t>писание</w:t>
      </w:r>
      <w:r>
        <w:t xml:space="preserve"> предметной области</w:t>
      </w:r>
      <w:bookmarkEnd w:id="11"/>
    </w:p>
    <w:p w14:paraId="68754BC7" w14:textId="77777777" w:rsidR="004160F0" w:rsidRPr="00775827" w:rsidRDefault="004160F0" w:rsidP="006C1F3E">
      <w:r w:rsidRPr="00775827">
        <w:t>Аркадный жанр характеризуется динамичным игровым процессом, простыми и понятными правилами. Основное внимание в таких играх уделяется действиям игрока, точности управления и своевременному принятию решений, а не сложному сюжету.</w:t>
      </w:r>
    </w:p>
    <w:p w14:paraId="76E8F671" w14:textId="77777777" w:rsidR="004160F0" w:rsidRPr="00775827" w:rsidRDefault="004160F0" w:rsidP="006C1F3E">
      <w:r w:rsidRPr="00775827">
        <w:t>Игровой процесс основан на управлении персонажем, который перемещается по игровому полю с ограниченным пространством, заполненному препятствиями и противниками. Основным игровым элементом являются взрывные устройства, позволяющие уничтожать препятствия, открывать новые проходы и нейтрализовывать врагов.</w:t>
      </w:r>
    </w:p>
    <w:p w14:paraId="6243557E" w14:textId="77777777" w:rsidR="004160F0" w:rsidRDefault="004160F0" w:rsidP="006C1F3E">
      <w:r w:rsidRPr="00775827">
        <w:t>Во время игры пользователь должен учитывать расположение объектов, время взрыва и возможные угрозы, что требует внимательности и продуманного подхода к каждому действию. Игра построена на последовательном прохождении уровней, сложность которых постепенно увеличивается.</w:t>
      </w:r>
    </w:p>
    <w:p w14:paraId="107C9543" w14:textId="74B865BE" w:rsidR="006C1F3E" w:rsidRPr="00775827" w:rsidRDefault="006C1F3E" w:rsidP="007A22C9">
      <w:pPr>
        <w:pStyle w:val="2"/>
      </w:pPr>
      <w:bookmarkStart w:id="12" w:name="_Toc223771195"/>
      <w:r w:rsidRPr="00775827">
        <w:t>Целевая аудитория</w:t>
      </w:r>
      <w:bookmarkEnd w:id="12"/>
    </w:p>
    <w:p w14:paraId="1676E6E9" w14:textId="77777777" w:rsidR="006C1F3E" w:rsidRPr="00775827" w:rsidRDefault="006C1F3E" w:rsidP="006C1F3E">
      <w:r w:rsidRPr="00775827">
        <w:t>Данная игра ориентирована на широкий круг пользователей и рассчитана на массовую аудиторию. Основными потенциальными пользователями являются:</w:t>
      </w:r>
    </w:p>
    <w:p w14:paraId="6A853BA1" w14:textId="77777777" w:rsidR="006C1F3E" w:rsidRPr="00775827" w:rsidRDefault="006C1F3E" w:rsidP="006C1F3E">
      <w:r w:rsidRPr="00775827">
        <w:t>Школьники</w:t>
      </w:r>
      <w:r>
        <w:t xml:space="preserve"> и студенты</w:t>
      </w:r>
      <w:r w:rsidRPr="00775827">
        <w:t>, для которых игра представляет интерес как доступное и увлекательное развлечение. Игра не требует сложных навыков и позволяет развивать внимательность, реакцию и умение принимать решения в ограниченное время.</w:t>
      </w:r>
    </w:p>
    <w:p w14:paraId="144D782B" w14:textId="77777777" w:rsidR="006C1F3E" w:rsidRPr="00775827" w:rsidRDefault="006C1F3E" w:rsidP="006C1F3E">
      <w:r w:rsidRPr="00775827">
        <w:t>Любители аркадных игр, которым интересны классические игровые механики, простота правил и активное взаимодействие с игровым миром.</w:t>
      </w:r>
    </w:p>
    <w:p w14:paraId="71812A2D" w14:textId="03BCF41A" w:rsidR="006C1F3E" w:rsidRPr="00775827" w:rsidRDefault="006C1F3E" w:rsidP="007A22C9">
      <w:r w:rsidRPr="00775827">
        <w:t>Начинающие игроки, предпочитающие игры с интуитивно понятным управлением и постепенным ростом сложности без высокого порога входа.</w:t>
      </w:r>
    </w:p>
    <w:p w14:paraId="14627D5E" w14:textId="39DE560E" w:rsidR="006C1F3E" w:rsidRPr="00CA5B2C" w:rsidRDefault="006C1F3E" w:rsidP="007A22C9">
      <w:pPr>
        <w:pStyle w:val="2"/>
        <w:tabs>
          <w:tab w:val="num" w:pos="964"/>
        </w:tabs>
        <w:ind w:left="0" w:firstLine="851"/>
      </w:pPr>
      <w:bookmarkStart w:id="13" w:name="_Toc223771196"/>
      <w:r w:rsidRPr="00564AE5">
        <w:t>Обзор аналогов</w:t>
      </w:r>
      <w:bookmarkEnd w:id="13"/>
    </w:p>
    <w:p w14:paraId="304C8A67" w14:textId="3BB48A37" w:rsidR="006C1F3E" w:rsidRDefault="006C1F3E" w:rsidP="006C1F3E">
      <w:pPr>
        <w:rPr>
          <w:bCs/>
        </w:rPr>
      </w:pPr>
      <w:r w:rsidRPr="00037759">
        <w:rPr>
          <w:bCs/>
        </w:rPr>
        <w:t>Первым</w:t>
      </w:r>
      <w:r w:rsidRPr="00B21465">
        <w:rPr>
          <w:bCs/>
        </w:rPr>
        <w:t xml:space="preserve"> </w:t>
      </w:r>
      <w:r w:rsidRPr="00037759">
        <w:rPr>
          <w:bCs/>
        </w:rPr>
        <w:t>рассмат</w:t>
      </w:r>
      <w:r>
        <w:rPr>
          <w:bCs/>
        </w:rPr>
        <w:t>р</w:t>
      </w:r>
      <w:r w:rsidRPr="00037759">
        <w:rPr>
          <w:bCs/>
        </w:rPr>
        <w:t>иваемым</w:t>
      </w:r>
      <w:r w:rsidRPr="00B21465">
        <w:rPr>
          <w:bCs/>
        </w:rPr>
        <w:t xml:space="preserve"> </w:t>
      </w:r>
      <w:r w:rsidRPr="00037759">
        <w:rPr>
          <w:bCs/>
        </w:rPr>
        <w:t>аналогом</w:t>
      </w:r>
      <w:r w:rsidR="002B7FFC">
        <w:rPr>
          <w:bCs/>
        </w:rPr>
        <w:t xml:space="preserve"> является</w:t>
      </w:r>
      <w:r w:rsidRPr="00B21465">
        <w:rPr>
          <w:bCs/>
        </w:rPr>
        <w:t xml:space="preserve"> </w:t>
      </w:r>
      <w:proofErr w:type="spellStart"/>
      <w:r w:rsidRPr="00B21465">
        <w:rPr>
          <w:bCs/>
        </w:rPr>
        <w:t>Bomberman</w:t>
      </w:r>
      <w:proofErr w:type="spellEnd"/>
      <w:r w:rsidRPr="00B21465">
        <w:rPr>
          <w:bCs/>
        </w:rPr>
        <w:t xml:space="preserve"> (1983)</w:t>
      </w:r>
      <w:r>
        <w:rPr>
          <w:bCs/>
        </w:rPr>
        <w:t xml:space="preserve"> – А</w:t>
      </w:r>
      <w:r w:rsidRPr="00B21465">
        <w:rPr>
          <w:bCs/>
        </w:rPr>
        <w:t xml:space="preserve">ркадная игра с видом сверху, изначально выпущенная под названием </w:t>
      </w:r>
      <w:proofErr w:type="spellStart"/>
      <w:r w:rsidRPr="00B21465">
        <w:rPr>
          <w:bCs/>
        </w:rPr>
        <w:t>Bakudan</w:t>
      </w:r>
      <w:proofErr w:type="spellEnd"/>
      <w:r w:rsidRPr="00B21465">
        <w:rPr>
          <w:bCs/>
        </w:rPr>
        <w:t xml:space="preserve"> </w:t>
      </w:r>
      <w:proofErr w:type="spellStart"/>
      <w:r w:rsidRPr="00B21465">
        <w:rPr>
          <w:bCs/>
        </w:rPr>
        <w:t>Otoko</w:t>
      </w:r>
      <w:proofErr w:type="spellEnd"/>
      <w:r w:rsidRPr="00B21465">
        <w:rPr>
          <w:bCs/>
        </w:rPr>
        <w:t>. Игровой процесс строится на прохождении лабиринтов с использованием бомб замедленного действия для уничтожения врагов и разрушения стен с целью поиска выхода с уровня.</w:t>
      </w:r>
    </w:p>
    <w:p w14:paraId="6716C405" w14:textId="2BC7EFF0" w:rsidR="006C1F3E" w:rsidRPr="00B21465" w:rsidRDefault="006C1F3E" w:rsidP="006C1F3E">
      <w:r w:rsidRPr="00B21465">
        <w:t>Достоинства:</w:t>
      </w:r>
    </w:p>
    <w:p w14:paraId="6F6AEC86" w14:textId="77777777" w:rsidR="006C1F3E" w:rsidRPr="006C1F3E" w:rsidRDefault="006C1F3E" w:rsidP="004F1D39">
      <w:pPr>
        <w:pStyle w:val="a0"/>
        <w:ind w:left="0" w:firstLine="851"/>
      </w:pPr>
      <w:r w:rsidRPr="006C1F3E">
        <w:t>простая и интуитивно понятная игровая механика;</w:t>
      </w:r>
    </w:p>
    <w:p w14:paraId="7400C26B" w14:textId="77777777" w:rsidR="006C1F3E" w:rsidRPr="006C1F3E" w:rsidRDefault="006C1F3E" w:rsidP="004F1D39">
      <w:pPr>
        <w:pStyle w:val="a0"/>
        <w:ind w:left="0" w:firstLine="851"/>
      </w:pPr>
      <w:r w:rsidRPr="006C1F3E">
        <w:t>тактический геймплей с элементами ловушек;</w:t>
      </w:r>
    </w:p>
    <w:p w14:paraId="5C2F78E2" w14:textId="77777777" w:rsidR="006C1F3E" w:rsidRPr="006C1F3E" w:rsidRDefault="006C1F3E" w:rsidP="004F1D39">
      <w:pPr>
        <w:pStyle w:val="a0"/>
        <w:ind w:left="0" w:firstLine="851"/>
      </w:pPr>
      <w:r w:rsidRPr="006C1F3E">
        <w:t xml:space="preserve">высокая </w:t>
      </w:r>
      <w:proofErr w:type="spellStart"/>
      <w:r w:rsidRPr="006C1F3E">
        <w:t>реиграбельность</w:t>
      </w:r>
      <w:proofErr w:type="spellEnd"/>
      <w:r w:rsidRPr="006C1F3E">
        <w:t>.</w:t>
      </w:r>
    </w:p>
    <w:p w14:paraId="243D533D" w14:textId="77777777" w:rsidR="006C1F3E" w:rsidRPr="006C1F3E" w:rsidRDefault="006C1F3E" w:rsidP="006C1F3E">
      <w:r w:rsidRPr="006C1F3E">
        <w:lastRenderedPageBreak/>
        <w:t>Недостатки:</w:t>
      </w:r>
    </w:p>
    <w:p w14:paraId="5FAF1C88" w14:textId="77777777" w:rsidR="006C1F3E" w:rsidRPr="006C1F3E" w:rsidRDefault="006C1F3E" w:rsidP="004F1D39">
      <w:pPr>
        <w:pStyle w:val="a0"/>
        <w:ind w:left="0" w:firstLine="851"/>
      </w:pPr>
      <w:r w:rsidRPr="006C1F3E">
        <w:t>монотонность игрового процесса;</w:t>
      </w:r>
    </w:p>
    <w:p w14:paraId="5BE67149" w14:textId="77777777" w:rsidR="006C1F3E" w:rsidRPr="006C1F3E" w:rsidRDefault="006C1F3E" w:rsidP="004F1D39">
      <w:pPr>
        <w:pStyle w:val="a0"/>
        <w:ind w:left="0" w:firstLine="851"/>
      </w:pPr>
      <w:r w:rsidRPr="006C1F3E">
        <w:t>ограниченное разнообразие действий игрока.</w:t>
      </w:r>
    </w:p>
    <w:p w14:paraId="3294DC3B" w14:textId="3760CEE3" w:rsidR="006C1F3E" w:rsidRDefault="006C1F3E" w:rsidP="006C1F3E">
      <w:r w:rsidRPr="006C1F3E">
        <w:t xml:space="preserve">Следующим аналогом является Super </w:t>
      </w:r>
      <w:proofErr w:type="spellStart"/>
      <w:r w:rsidRPr="006C1F3E">
        <w:t>Bomberman</w:t>
      </w:r>
      <w:proofErr w:type="spellEnd"/>
      <w:r w:rsidRPr="006C1F3E">
        <w:t xml:space="preserve"> – классическая серия игр, разработана </w:t>
      </w:r>
      <w:proofErr w:type="spellStart"/>
      <w:r w:rsidRPr="006C1F3E">
        <w:t>Produce</w:t>
      </w:r>
      <w:proofErr w:type="spellEnd"/>
      <w:r w:rsidRPr="006C1F3E">
        <w:t xml:space="preserve">! и издана </w:t>
      </w:r>
      <w:proofErr w:type="spellStart"/>
      <w:r w:rsidRPr="006C1F3E">
        <w:t>Hudson</w:t>
      </w:r>
      <w:proofErr w:type="spellEnd"/>
      <w:r w:rsidRPr="006C1F3E">
        <w:t xml:space="preserve"> Soft для платформы Super Nintendo Entertainment System.</w:t>
      </w:r>
    </w:p>
    <w:p w14:paraId="13D18DB1" w14:textId="77777777" w:rsidR="006C1F3E" w:rsidRPr="006C1F3E" w:rsidRDefault="006C1F3E" w:rsidP="006C1F3E">
      <w:r w:rsidRPr="006C1F3E">
        <w:t>Достоинства:</w:t>
      </w:r>
    </w:p>
    <w:p w14:paraId="69357300" w14:textId="77777777" w:rsidR="006C1F3E" w:rsidRPr="006C1F3E" w:rsidRDefault="006C1F3E" w:rsidP="004F1D39">
      <w:pPr>
        <w:pStyle w:val="a0"/>
        <w:ind w:left="0" w:firstLine="851"/>
      </w:pPr>
      <w:r w:rsidRPr="006C1F3E">
        <w:t>отработанная и понятная игровая механика;</w:t>
      </w:r>
    </w:p>
    <w:p w14:paraId="4289AD94" w14:textId="77777777" w:rsidR="006C1F3E" w:rsidRPr="006C1F3E" w:rsidRDefault="006C1F3E" w:rsidP="004F1D39">
      <w:pPr>
        <w:pStyle w:val="a0"/>
        <w:ind w:left="0" w:firstLine="851"/>
      </w:pPr>
      <w:r w:rsidRPr="006C1F3E">
        <w:t>высокая динамика игрового процесса;</w:t>
      </w:r>
    </w:p>
    <w:p w14:paraId="36D4D3CB" w14:textId="77777777" w:rsidR="006C1F3E" w:rsidRPr="006C1F3E" w:rsidRDefault="006C1F3E" w:rsidP="004F1D39">
      <w:pPr>
        <w:pStyle w:val="a0"/>
        <w:ind w:left="0" w:firstLine="851"/>
      </w:pPr>
      <w:r w:rsidRPr="006C1F3E">
        <w:t>поддержка многопользовательской игры.</w:t>
      </w:r>
    </w:p>
    <w:p w14:paraId="1DCDE219" w14:textId="77777777" w:rsidR="006C1F3E" w:rsidRPr="006C1F3E" w:rsidRDefault="006C1F3E" w:rsidP="006C1F3E">
      <w:r w:rsidRPr="006C1F3E">
        <w:t>Недостатки:</w:t>
      </w:r>
    </w:p>
    <w:p w14:paraId="7E679A44" w14:textId="77777777" w:rsidR="006C1F3E" w:rsidRPr="006C1F3E" w:rsidRDefault="006C1F3E" w:rsidP="004F1D39">
      <w:pPr>
        <w:pStyle w:val="a0"/>
        <w:ind w:left="0" w:firstLine="851"/>
      </w:pPr>
      <w:r w:rsidRPr="006C1F3E">
        <w:t>устаревшая графика в ранних версиях;</w:t>
      </w:r>
    </w:p>
    <w:p w14:paraId="679623F4" w14:textId="0286763A" w:rsidR="006C1F3E" w:rsidRPr="006C1F3E" w:rsidRDefault="006C1F3E" w:rsidP="004F1D39">
      <w:pPr>
        <w:pStyle w:val="a0"/>
        <w:ind w:left="0" w:firstLine="851"/>
      </w:pPr>
      <w:r w:rsidRPr="006C1F3E">
        <w:t>довольно скучный сюжет</w:t>
      </w:r>
      <w:r w:rsidR="006A5555">
        <w:t>.</w:t>
      </w:r>
    </w:p>
    <w:p w14:paraId="4632B8AA" w14:textId="77777777" w:rsidR="002457A6" w:rsidRDefault="006C1F3E" w:rsidP="002457A6">
      <w:r w:rsidRPr="006C1F3E">
        <w:t xml:space="preserve">Последним аналогом является игра Atomic </w:t>
      </w:r>
      <w:proofErr w:type="spellStart"/>
      <w:r w:rsidRPr="006C1F3E">
        <w:t>Bomberman</w:t>
      </w:r>
      <w:proofErr w:type="spellEnd"/>
      <w:r w:rsidRPr="006C1F3E">
        <w:t>, отличающаяся более агрессивным стилем и усложнённым игровым процессом.</w:t>
      </w:r>
    </w:p>
    <w:p w14:paraId="1D6FE75F" w14:textId="2547952D" w:rsidR="006C1F3E" w:rsidRPr="006C1F3E" w:rsidRDefault="006C1F3E" w:rsidP="002457A6">
      <w:r w:rsidRPr="006C1F3E">
        <w:t>Достоинства:</w:t>
      </w:r>
    </w:p>
    <w:p w14:paraId="690BF6DC" w14:textId="77777777" w:rsidR="006C1F3E" w:rsidRPr="006C1F3E" w:rsidRDefault="006C1F3E" w:rsidP="004F1D39">
      <w:pPr>
        <w:pStyle w:val="a0"/>
        <w:ind w:left="0" w:firstLine="851"/>
      </w:pPr>
      <w:r w:rsidRPr="006C1F3E">
        <w:t>улучшенная графика и звук;</w:t>
      </w:r>
    </w:p>
    <w:p w14:paraId="0B0A3D7A" w14:textId="77777777" w:rsidR="006C1F3E" w:rsidRPr="006C1F3E" w:rsidRDefault="006C1F3E" w:rsidP="004F1D39">
      <w:pPr>
        <w:pStyle w:val="a0"/>
        <w:ind w:left="0" w:firstLine="851"/>
      </w:pPr>
      <w:r w:rsidRPr="006C1F3E">
        <w:t>расширенные игровые возможности.</w:t>
      </w:r>
    </w:p>
    <w:p w14:paraId="22E525D9" w14:textId="77777777" w:rsidR="006C1F3E" w:rsidRPr="006C1F3E" w:rsidRDefault="006C1F3E" w:rsidP="006C1F3E">
      <w:r w:rsidRPr="006C1F3E">
        <w:t>Недостатки:</w:t>
      </w:r>
    </w:p>
    <w:p w14:paraId="4BE9B5F8" w14:textId="77777777" w:rsidR="006C1F3E" w:rsidRPr="00564AE5" w:rsidRDefault="006C1F3E" w:rsidP="004F1D39">
      <w:pPr>
        <w:pStyle w:val="a0"/>
        <w:ind w:left="0" w:firstLine="851"/>
      </w:pPr>
      <w:r w:rsidRPr="00564AE5">
        <w:t>высокая сложность для начинающих игроков;</w:t>
      </w:r>
    </w:p>
    <w:p w14:paraId="51A9CC10" w14:textId="027E5975" w:rsidR="001D2270" w:rsidRDefault="006C1F3E" w:rsidP="004F1D39">
      <w:pPr>
        <w:pStyle w:val="a0"/>
        <w:ind w:left="0" w:firstLine="851"/>
      </w:pPr>
      <w:r w:rsidRPr="00564AE5">
        <w:t>повышенные требования к ресурсам системы.</w:t>
      </w:r>
    </w:p>
    <w:p w14:paraId="1E283E72" w14:textId="5B593753" w:rsidR="001E7E6A" w:rsidRPr="001E7E6A" w:rsidRDefault="001E7E6A" w:rsidP="001E7E6A">
      <w:r w:rsidRPr="001E7E6A">
        <w:t xml:space="preserve">Проанализировав аналоги, можно сделать вывод, что оптимальным решением в рамках проекта станет разработка игры, сохраняющей простую и понятную механику классического </w:t>
      </w:r>
      <w:proofErr w:type="spellStart"/>
      <w:r w:rsidRPr="001E7E6A">
        <w:t>Bomberman</w:t>
      </w:r>
      <w:proofErr w:type="spellEnd"/>
      <w:r w:rsidRPr="001E7E6A">
        <w:t>, но с добавлением базовых современных элементов: более разнообразный геймплей за счёт небольших нововведений, понятное обучение для новых игроков и аккуратный визуальный стиль.</w:t>
      </w:r>
    </w:p>
    <w:p w14:paraId="092F632B" w14:textId="6B5C7B5B" w:rsidR="00E61B22" w:rsidRDefault="00E61B22" w:rsidP="00E61B22">
      <w:pPr>
        <w:pStyle w:val="1"/>
      </w:pPr>
      <w:bookmarkStart w:id="14" w:name="_Toc223771197"/>
      <w:r>
        <w:lastRenderedPageBreak/>
        <w:t>Требования к результатам разработки</w:t>
      </w:r>
      <w:bookmarkEnd w:id="14"/>
    </w:p>
    <w:p w14:paraId="43756BA9" w14:textId="3D2E6517" w:rsidR="001D3FB1" w:rsidRDefault="001D3FB1" w:rsidP="001D3FB1">
      <w:pPr>
        <w:pStyle w:val="2"/>
      </w:pPr>
      <w:bookmarkStart w:id="15" w:name="_Toc223771198"/>
      <w:r>
        <w:t>Правила игры</w:t>
      </w:r>
      <w:bookmarkEnd w:id="15"/>
    </w:p>
    <w:p w14:paraId="366A022C" w14:textId="77777777" w:rsidR="009805BD" w:rsidRPr="00775827" w:rsidRDefault="009805BD" w:rsidP="00953330">
      <w:pPr>
        <w:pStyle w:val="3"/>
      </w:pPr>
      <w:bookmarkStart w:id="16" w:name="_Toc223771199"/>
      <w:r w:rsidRPr="00775827">
        <w:t>Описание поля</w:t>
      </w:r>
      <w:bookmarkEnd w:id="16"/>
    </w:p>
    <w:p w14:paraId="1BE21A5E" w14:textId="77777777" w:rsidR="009805BD" w:rsidRPr="00775827" w:rsidRDefault="009805BD" w:rsidP="009805BD">
      <w:r w:rsidRPr="00775827">
        <w:t>Игровое поле представляет собой двумерную сетку ограниченного размера, разделённую на равные ячейки. Каждая ячейка может содержать игровой объект либо быть свободной для перемещения персонажа. Поле состоит из проходов, стен и разрушаемых препятствий, формирующих лабиринт.</w:t>
      </w:r>
    </w:p>
    <w:p w14:paraId="4C1A4D75" w14:textId="77777777" w:rsidR="009805BD" w:rsidRPr="00775827" w:rsidRDefault="009805BD" w:rsidP="00953330">
      <w:pPr>
        <w:pStyle w:val="3"/>
        <w:ind w:left="0" w:firstLine="851"/>
      </w:pPr>
      <w:bookmarkStart w:id="17" w:name="_Toc223771200"/>
      <w:r w:rsidRPr="00775827">
        <w:t>Описание объектов</w:t>
      </w:r>
      <w:bookmarkEnd w:id="17"/>
    </w:p>
    <w:p w14:paraId="281A5C05" w14:textId="77777777" w:rsidR="009805BD" w:rsidRPr="00775827" w:rsidRDefault="009805BD" w:rsidP="009805BD">
      <w:r w:rsidRPr="00775827">
        <w:t>В игре используются следующие основные объекты:</w:t>
      </w:r>
    </w:p>
    <w:p w14:paraId="1648EF7B" w14:textId="357EC310" w:rsidR="009805BD" w:rsidRPr="00775827" w:rsidRDefault="009E0ABC" w:rsidP="006C1F3E">
      <w:pPr>
        <w:pStyle w:val="a0"/>
        <w:ind w:left="0" w:firstLine="851"/>
      </w:pPr>
      <w:r w:rsidRPr="00775827">
        <w:t xml:space="preserve">игровой персонаж </w:t>
      </w:r>
      <w:r w:rsidR="009805BD">
        <w:sym w:font="Symbol" w:char="F02D"/>
      </w:r>
      <w:r>
        <w:t xml:space="preserve"> </w:t>
      </w:r>
      <w:r w:rsidRPr="00775827">
        <w:t>управляемый пользователем герой, способный перемещаться по игровому полю и устанавливать взрывные устройства</w:t>
      </w:r>
      <w:r>
        <w:t>;</w:t>
      </w:r>
    </w:p>
    <w:p w14:paraId="0717F5FD" w14:textId="442F115E" w:rsidR="009805BD" w:rsidRPr="00775827" w:rsidRDefault="009E0ABC" w:rsidP="006C1F3E">
      <w:pPr>
        <w:pStyle w:val="a0"/>
        <w:ind w:left="0" w:firstLine="851"/>
      </w:pPr>
      <w:r w:rsidRPr="00775827">
        <w:t xml:space="preserve">противники </w:t>
      </w:r>
      <w:r w:rsidR="009805BD">
        <w:sym w:font="Symbol" w:char="F02D"/>
      </w:r>
      <w:r>
        <w:t xml:space="preserve"> </w:t>
      </w:r>
      <w:r w:rsidRPr="00775827">
        <w:t>управляемые программой персонажи, перемещающиеся по полю и представляющие угрозу для игрока</w:t>
      </w:r>
      <w:r>
        <w:t>;</w:t>
      </w:r>
    </w:p>
    <w:p w14:paraId="3D449625" w14:textId="6D7DAA7B" w:rsidR="009805BD" w:rsidRPr="00775827" w:rsidRDefault="009E0ABC" w:rsidP="006C1F3E">
      <w:pPr>
        <w:pStyle w:val="a0"/>
        <w:ind w:left="0" w:firstLine="851"/>
      </w:pPr>
      <w:r w:rsidRPr="00775827">
        <w:t xml:space="preserve">взрывные устройства (бомбы) </w:t>
      </w:r>
      <w:r w:rsidR="009805BD">
        <w:sym w:font="Symbol" w:char="F02D"/>
      </w:r>
      <w:r>
        <w:t xml:space="preserve"> </w:t>
      </w:r>
      <w:r w:rsidRPr="00775827">
        <w:t>предметы, устанавливаемые игроком для уничтожения препятствий и противников</w:t>
      </w:r>
      <w:r>
        <w:t>;</w:t>
      </w:r>
    </w:p>
    <w:p w14:paraId="0B40DBDE" w14:textId="330EF251" w:rsidR="009805BD" w:rsidRPr="00775827" w:rsidRDefault="009E0ABC" w:rsidP="006C1F3E">
      <w:pPr>
        <w:pStyle w:val="a0"/>
        <w:ind w:left="0" w:firstLine="851"/>
      </w:pPr>
      <w:r w:rsidRPr="00775827">
        <w:t xml:space="preserve">взрывы </w:t>
      </w:r>
      <w:r>
        <w:t>–</w:t>
      </w:r>
      <w:r w:rsidRPr="00775827">
        <w:t xml:space="preserve"> временные объекты, возникающие после срабатывания взрывного устройства</w:t>
      </w:r>
      <w:r>
        <w:t>,</w:t>
      </w:r>
      <w:r w:rsidRPr="00775827">
        <w:t xml:space="preserve"> уничтожающие препятствия и противников в зоне действия</w:t>
      </w:r>
      <w:r>
        <w:t>;</w:t>
      </w:r>
    </w:p>
    <w:p w14:paraId="523F7FA1" w14:textId="7E938501" w:rsidR="009805BD" w:rsidRPr="00775827" w:rsidRDefault="002858FB" w:rsidP="006C1F3E">
      <w:pPr>
        <w:pStyle w:val="a0"/>
        <w:ind w:left="0" w:firstLine="851"/>
      </w:pPr>
      <w:r w:rsidRPr="00775827">
        <w:t>не разрушаемые</w:t>
      </w:r>
      <w:r w:rsidR="009E0ABC" w:rsidRPr="00775827">
        <w:t xml:space="preserve"> стены </w:t>
      </w:r>
      <w:r w:rsidR="009805BD">
        <w:sym w:font="Symbol" w:char="F02D"/>
      </w:r>
      <w:r w:rsidR="009E0ABC">
        <w:t xml:space="preserve"> </w:t>
      </w:r>
      <w:r w:rsidR="009E0ABC" w:rsidRPr="00775827">
        <w:t>препятствия, которые нельзя уничтожить</w:t>
      </w:r>
      <w:r w:rsidR="009E0ABC">
        <w:t>;</w:t>
      </w:r>
    </w:p>
    <w:p w14:paraId="6910353A" w14:textId="6DAF4B98" w:rsidR="009805BD" w:rsidRPr="00775827" w:rsidRDefault="009E0ABC" w:rsidP="006C1F3E">
      <w:pPr>
        <w:pStyle w:val="a0"/>
        <w:ind w:left="0" w:firstLine="851"/>
      </w:pPr>
      <w:r w:rsidRPr="00775827">
        <w:t xml:space="preserve">разрушаемые блоки </w:t>
      </w:r>
      <w:r w:rsidR="009805BD">
        <w:sym w:font="Symbol" w:char="F02D"/>
      </w:r>
      <w:r>
        <w:t xml:space="preserve"> </w:t>
      </w:r>
      <w:r w:rsidRPr="00775827">
        <w:t>объекты, уничтожаемые при взрыве</w:t>
      </w:r>
      <w:r>
        <w:t>;</w:t>
      </w:r>
    </w:p>
    <w:p w14:paraId="2DD6E7EF" w14:textId="422BEBA3" w:rsidR="009805BD" w:rsidRPr="00775827" w:rsidRDefault="009E0ABC" w:rsidP="006C1F3E">
      <w:pPr>
        <w:pStyle w:val="a0"/>
        <w:ind w:left="0" w:firstLine="851"/>
      </w:pPr>
      <w:r w:rsidRPr="00775827">
        <w:t xml:space="preserve">бонусы </w:t>
      </w:r>
      <w:r w:rsidR="009805BD">
        <w:sym w:font="Symbol" w:char="F02D"/>
      </w:r>
      <w:r>
        <w:t xml:space="preserve"> </w:t>
      </w:r>
      <w:r w:rsidRPr="00775827">
        <w:t>предметы, повышающие способности персонажа (увеличение радиуса взрыва, скорости, количества бомб и т.д.)</w:t>
      </w:r>
      <w:r>
        <w:t>;</w:t>
      </w:r>
    </w:p>
    <w:p w14:paraId="288C8AF3" w14:textId="4D4805BF" w:rsidR="009805BD" w:rsidRPr="00775827" w:rsidRDefault="009E0ABC" w:rsidP="006C1F3E">
      <w:pPr>
        <w:pStyle w:val="a0"/>
        <w:ind w:left="0" w:firstLine="851"/>
      </w:pPr>
      <w:r w:rsidRPr="00775827">
        <w:t xml:space="preserve">выход с уровня </w:t>
      </w:r>
      <w:r w:rsidR="009805BD">
        <w:sym w:font="Symbol" w:char="F02D"/>
      </w:r>
      <w:r>
        <w:t xml:space="preserve"> </w:t>
      </w:r>
      <w:r w:rsidRPr="00775827">
        <w:t>точка, при достижении которой происходит переход на следующий уровень.</w:t>
      </w:r>
    </w:p>
    <w:p w14:paraId="32BB5EED" w14:textId="19380F13" w:rsidR="009805BD" w:rsidRDefault="009805BD" w:rsidP="00953330">
      <w:pPr>
        <w:pStyle w:val="3"/>
        <w:ind w:left="0" w:firstLine="851"/>
      </w:pPr>
      <w:bookmarkStart w:id="18" w:name="_Toc223771201"/>
      <w:r w:rsidRPr="00775827">
        <w:t>Правила, по которым действуют объект</w:t>
      </w:r>
      <w:r w:rsidR="003523E3">
        <w:t>ы</w:t>
      </w:r>
      <w:bookmarkEnd w:id="18"/>
    </w:p>
    <w:p w14:paraId="1D5846B3" w14:textId="2C4B665B" w:rsidR="003523E3" w:rsidRPr="003523E3" w:rsidRDefault="003523E3" w:rsidP="003523E3">
      <w:r>
        <w:t>Действия объектов руководствуются следующими правилами:</w:t>
      </w:r>
    </w:p>
    <w:p w14:paraId="59356AFC" w14:textId="6F063753" w:rsidR="009805BD" w:rsidRPr="00775827" w:rsidRDefault="009E0ABC" w:rsidP="006C1F3E">
      <w:pPr>
        <w:pStyle w:val="a0"/>
        <w:ind w:left="0" w:firstLine="851"/>
      </w:pPr>
      <w:r w:rsidRPr="00775827">
        <w:t>персонаж может перемещаться по свободным клеткам поля в четырёх направлениях</w:t>
      </w:r>
      <w:r>
        <w:t>;</w:t>
      </w:r>
    </w:p>
    <w:p w14:paraId="71562AEC" w14:textId="02D0D220" w:rsidR="009805BD" w:rsidRPr="00775827" w:rsidRDefault="009E0ABC" w:rsidP="006C1F3E">
      <w:pPr>
        <w:pStyle w:val="a0"/>
        <w:ind w:left="0" w:firstLine="851"/>
      </w:pPr>
      <w:r w:rsidRPr="00775827">
        <w:t>установка бомбы возможна только в свободной клетке</w:t>
      </w:r>
      <w:r>
        <w:t>;</w:t>
      </w:r>
    </w:p>
    <w:p w14:paraId="11B996B9" w14:textId="199ACCBB" w:rsidR="009805BD" w:rsidRPr="00775827" w:rsidRDefault="009E0ABC" w:rsidP="006C1F3E">
      <w:pPr>
        <w:pStyle w:val="a0"/>
        <w:ind w:left="0" w:firstLine="851"/>
      </w:pPr>
      <w:r w:rsidRPr="00775827">
        <w:t>после установки бомба взрывается через заданный промежуток времени</w:t>
      </w:r>
      <w:r>
        <w:t>;</w:t>
      </w:r>
    </w:p>
    <w:p w14:paraId="17D7FBC5" w14:textId="05BF9125" w:rsidR="009805BD" w:rsidRPr="00775827" w:rsidRDefault="009E0ABC" w:rsidP="006C1F3E">
      <w:pPr>
        <w:pStyle w:val="a0"/>
        <w:ind w:left="0" w:firstLine="851"/>
      </w:pPr>
      <w:r w:rsidRPr="00775827">
        <w:t xml:space="preserve">взрыв распространяется в четырёх направлениях </w:t>
      </w:r>
      <w:r w:rsidR="00A247F2">
        <w:t xml:space="preserve">на фиксированное расстояние, либо до появление первого </w:t>
      </w:r>
      <w:r w:rsidR="00A25C5A" w:rsidRPr="00A25C5A">
        <w:t>препятствия</w:t>
      </w:r>
      <w:r w:rsidR="00A25C5A">
        <w:t>;</w:t>
      </w:r>
    </w:p>
    <w:p w14:paraId="53E26FC2" w14:textId="3422C764" w:rsidR="009805BD" w:rsidRPr="00775827" w:rsidRDefault="009E0ABC" w:rsidP="006C1F3E">
      <w:pPr>
        <w:pStyle w:val="a0"/>
        <w:ind w:left="0" w:firstLine="851"/>
      </w:pPr>
      <w:r w:rsidRPr="00775827">
        <w:lastRenderedPageBreak/>
        <w:t xml:space="preserve">разрушаемые блоки уничтожаются взрывом, </w:t>
      </w:r>
      <w:r w:rsidR="002858FB" w:rsidRPr="00775827">
        <w:t>не разрушаемые</w:t>
      </w:r>
      <w:r w:rsidRPr="00775827">
        <w:t xml:space="preserve"> </w:t>
      </w:r>
      <w:r w:rsidR="009805BD">
        <w:sym w:font="Symbol" w:char="F02D"/>
      </w:r>
      <w:r>
        <w:t xml:space="preserve"> </w:t>
      </w:r>
      <w:r w:rsidRPr="00775827">
        <w:t>нет</w:t>
      </w:r>
      <w:r>
        <w:t>;</w:t>
      </w:r>
    </w:p>
    <w:p w14:paraId="30E65259" w14:textId="5F0850AA" w:rsidR="009805BD" w:rsidRPr="00775827" w:rsidRDefault="009E0ABC" w:rsidP="006C1F3E">
      <w:pPr>
        <w:pStyle w:val="a0"/>
        <w:ind w:left="0" w:firstLine="851"/>
      </w:pPr>
      <w:r w:rsidRPr="00775827">
        <w:t>противники перемещаются автоматически по заданным алгоритмам</w:t>
      </w:r>
      <w:r>
        <w:t>;</w:t>
      </w:r>
    </w:p>
    <w:p w14:paraId="0EF1F741" w14:textId="1AB36257" w:rsidR="009805BD" w:rsidRPr="00775827" w:rsidRDefault="009E0ABC" w:rsidP="006C1F3E">
      <w:pPr>
        <w:pStyle w:val="a0"/>
        <w:ind w:left="0" w:firstLine="851"/>
      </w:pPr>
      <w:r w:rsidRPr="00775827">
        <w:t>при попадании персонажа в зону взрыва или столкновении с противником происходит потеря жизни</w:t>
      </w:r>
      <w:r>
        <w:t>;</w:t>
      </w:r>
    </w:p>
    <w:p w14:paraId="73A720B2" w14:textId="769384FB" w:rsidR="009805BD" w:rsidRPr="00775827" w:rsidRDefault="009E0ABC" w:rsidP="006C1F3E">
      <w:pPr>
        <w:pStyle w:val="a0"/>
        <w:ind w:left="0" w:firstLine="851"/>
      </w:pPr>
      <w:r>
        <w:t>б</w:t>
      </w:r>
      <w:r w:rsidR="009805BD" w:rsidRPr="00775827">
        <w:t>онусы активируются при их подборе игроком</w:t>
      </w:r>
      <w:r>
        <w:t>;</w:t>
      </w:r>
    </w:p>
    <w:p w14:paraId="6D9E53AF" w14:textId="77777777" w:rsidR="009805BD" w:rsidRPr="00775827" w:rsidRDefault="009805BD" w:rsidP="00953330">
      <w:pPr>
        <w:pStyle w:val="3"/>
        <w:ind w:left="0" w:firstLine="851"/>
      </w:pPr>
      <w:bookmarkStart w:id="19" w:name="_Toc223771202"/>
      <w:r w:rsidRPr="00775827">
        <w:t>Цель игры</w:t>
      </w:r>
      <w:bookmarkEnd w:id="19"/>
    </w:p>
    <w:p w14:paraId="6DFD46B3" w14:textId="77777777" w:rsidR="009805BD" w:rsidRPr="00775827" w:rsidRDefault="009805BD" w:rsidP="009805BD">
      <w:r w:rsidRPr="00775827">
        <w:t>Основной целью игры является прохождение всех уровней путём уничтожения противников, открытия выхода и безопасного достижения его игровым персонажем.</w:t>
      </w:r>
    </w:p>
    <w:p w14:paraId="288E310C" w14:textId="77777777" w:rsidR="009805BD" w:rsidRPr="00775827" w:rsidRDefault="009805BD" w:rsidP="00953330">
      <w:pPr>
        <w:pStyle w:val="3"/>
        <w:ind w:left="0" w:firstLine="851"/>
      </w:pPr>
      <w:bookmarkStart w:id="20" w:name="_Toc223771203"/>
      <w:r w:rsidRPr="00775827">
        <w:t>Ограничения</w:t>
      </w:r>
      <w:bookmarkEnd w:id="20"/>
    </w:p>
    <w:p w14:paraId="71FC621D" w14:textId="77777777" w:rsidR="009805BD" w:rsidRPr="00775827" w:rsidRDefault="009805BD" w:rsidP="009805BD">
      <w:r w:rsidRPr="00775827">
        <w:t>В процессе игры действуют следующие ограничения:</w:t>
      </w:r>
    </w:p>
    <w:p w14:paraId="7A4CDAAF" w14:textId="55655130" w:rsidR="009805BD" w:rsidRPr="00775827" w:rsidRDefault="009E0ABC" w:rsidP="006C1F3E">
      <w:pPr>
        <w:pStyle w:val="a0"/>
        <w:ind w:left="0" w:firstLine="851"/>
      </w:pPr>
      <w:r w:rsidRPr="00775827">
        <w:t>ограниченное количество жизней персонажа</w:t>
      </w:r>
      <w:r>
        <w:t>, равное трем;</w:t>
      </w:r>
    </w:p>
    <w:p w14:paraId="716E57FE" w14:textId="2AE88EE8" w:rsidR="009805BD" w:rsidRPr="00775827" w:rsidRDefault="009E0ABC" w:rsidP="006C1F3E">
      <w:pPr>
        <w:pStyle w:val="a0"/>
        <w:ind w:left="0" w:firstLine="851"/>
      </w:pPr>
      <w:r w:rsidRPr="00775827">
        <w:t>ограниченное число одновременно установленных бомб</w:t>
      </w:r>
      <w:r>
        <w:t>, равное одной;</w:t>
      </w:r>
    </w:p>
    <w:p w14:paraId="3132A52F" w14:textId="03F1D1B6" w:rsidR="009805BD" w:rsidRPr="00775827" w:rsidRDefault="009E0ABC" w:rsidP="006C1F3E">
      <w:pPr>
        <w:pStyle w:val="a0"/>
        <w:ind w:left="0" w:firstLine="851"/>
      </w:pPr>
      <w:r w:rsidRPr="00775827">
        <w:t>ограниченное время на прохождение уровня</w:t>
      </w:r>
      <w:r>
        <w:t>, которое зависит от уровня и сложности игры;</w:t>
      </w:r>
    </w:p>
    <w:p w14:paraId="7EF7C3ED" w14:textId="2F31EB49" w:rsidR="009805BD" w:rsidRPr="00775827" w:rsidRDefault="009E0ABC" w:rsidP="006C1F3E">
      <w:pPr>
        <w:pStyle w:val="a0"/>
        <w:ind w:left="0" w:firstLine="851"/>
      </w:pPr>
      <w:r w:rsidRPr="00775827">
        <w:t>ограниченные размеры игрового поля</w:t>
      </w:r>
      <w:r>
        <w:t>,</w:t>
      </w:r>
      <w:r w:rsidR="001E7E6A">
        <w:t xml:space="preserve"> зависящие от проходимого уровня</w:t>
      </w:r>
      <w:r>
        <w:t>;</w:t>
      </w:r>
    </w:p>
    <w:p w14:paraId="022462B9" w14:textId="38E9589E" w:rsidR="009805BD" w:rsidRPr="00775827" w:rsidRDefault="009E0ABC" w:rsidP="006C1F3E">
      <w:pPr>
        <w:pStyle w:val="a0"/>
        <w:ind w:left="0" w:firstLine="851"/>
      </w:pPr>
      <w:r w:rsidRPr="00775827">
        <w:t>невозможность прохождения через стены</w:t>
      </w:r>
      <w:r>
        <w:t>.</w:t>
      </w:r>
    </w:p>
    <w:p w14:paraId="48EBFDFE" w14:textId="237EE881" w:rsidR="009805BD" w:rsidRPr="00775827" w:rsidRDefault="009E0ABC" w:rsidP="009E0ABC">
      <w:r>
        <w:t>И</w:t>
      </w:r>
      <w:r w:rsidRPr="00775827">
        <w:t>гра завершается в следующих случаях</w:t>
      </w:r>
      <w:r>
        <w:t>;</w:t>
      </w:r>
    </w:p>
    <w:p w14:paraId="207BC841" w14:textId="60D20191" w:rsidR="009805BD" w:rsidRPr="00775827" w:rsidRDefault="009E0ABC" w:rsidP="006C1F3E">
      <w:pPr>
        <w:pStyle w:val="a0"/>
        <w:ind w:left="0" w:firstLine="851"/>
      </w:pPr>
      <w:r w:rsidRPr="00775827">
        <w:t>потеря всех жизней персонажа</w:t>
      </w:r>
      <w:r>
        <w:t>;</w:t>
      </w:r>
    </w:p>
    <w:p w14:paraId="47BE1AF6" w14:textId="688CF802" w:rsidR="009805BD" w:rsidRPr="00775827" w:rsidRDefault="009E0ABC" w:rsidP="006C1F3E">
      <w:pPr>
        <w:pStyle w:val="a0"/>
        <w:ind w:left="0" w:firstLine="851"/>
      </w:pPr>
      <w:r w:rsidRPr="00775827">
        <w:t>истечение отведённого времени на уровень</w:t>
      </w:r>
      <w:r>
        <w:t>;</w:t>
      </w:r>
    </w:p>
    <w:p w14:paraId="631D35CB" w14:textId="1C60BCA4" w:rsidR="009805BD" w:rsidRPr="00775827" w:rsidRDefault="009E0ABC" w:rsidP="006C1F3E">
      <w:pPr>
        <w:pStyle w:val="a0"/>
        <w:ind w:left="0" w:firstLine="851"/>
      </w:pPr>
      <w:r w:rsidRPr="00775827">
        <w:t>прохождение всех предусмотренных уровней.</w:t>
      </w:r>
    </w:p>
    <w:p w14:paraId="72A59232" w14:textId="77777777" w:rsidR="009805BD" w:rsidRPr="00775827" w:rsidRDefault="009805BD" w:rsidP="00953330">
      <w:pPr>
        <w:pStyle w:val="3"/>
        <w:ind w:left="0" w:firstLine="851"/>
      </w:pPr>
      <w:bookmarkStart w:id="21" w:name="_Toc223771204"/>
      <w:r w:rsidRPr="00775827">
        <w:t>Описание выигрыша и проигрыша</w:t>
      </w:r>
      <w:bookmarkEnd w:id="21"/>
    </w:p>
    <w:p w14:paraId="54E6861E" w14:textId="77777777" w:rsidR="009805BD" w:rsidRPr="00775827" w:rsidRDefault="009805BD" w:rsidP="009805BD">
      <w:r w:rsidRPr="00775827">
        <w:t xml:space="preserve">Выигрыш </w:t>
      </w:r>
      <w:r>
        <w:sym w:font="Symbol" w:char="F02D"/>
      </w:r>
      <w:r>
        <w:t xml:space="preserve"> </w:t>
      </w:r>
      <w:r w:rsidRPr="00775827">
        <w:t>игрок проходит все уровни игры, уничтожает всех противников и достигает финального выхода.</w:t>
      </w:r>
    </w:p>
    <w:p w14:paraId="155D4698" w14:textId="5339D417" w:rsidR="009805BD" w:rsidRPr="009805BD" w:rsidRDefault="009805BD" w:rsidP="00EC09B0">
      <w:r w:rsidRPr="00775827">
        <w:t xml:space="preserve">Проигрыш </w:t>
      </w:r>
      <w:r>
        <w:sym w:font="Symbol" w:char="F02D"/>
      </w:r>
      <w:r>
        <w:t xml:space="preserve"> </w:t>
      </w:r>
      <w:r w:rsidRPr="00775827">
        <w:t>игрок теряет все жизни, попадает под взрыв или сталкивается с противником, не имея возможности продолжить игру.</w:t>
      </w:r>
    </w:p>
    <w:p w14:paraId="00EA1178" w14:textId="098AB661" w:rsidR="001D3FB1" w:rsidRDefault="00AA50F6" w:rsidP="00AA50F6">
      <w:pPr>
        <w:pStyle w:val="2"/>
        <w:rPr>
          <w:lang w:val="en-US"/>
        </w:rPr>
      </w:pPr>
      <w:bookmarkStart w:id="22" w:name="_Toc223771205"/>
      <w:r>
        <w:t xml:space="preserve">Требования к </w:t>
      </w:r>
      <w:r w:rsidR="004160F0">
        <w:t>пользовательскому интерфейсу</w:t>
      </w:r>
      <w:bookmarkEnd w:id="22"/>
    </w:p>
    <w:p w14:paraId="13611E1E" w14:textId="4A3E2BC5" w:rsidR="005B2F22" w:rsidRDefault="005B2F22" w:rsidP="005B2F22">
      <w:r w:rsidRPr="006C1F3E">
        <w:t>Интерфейс должен быть выполнен в простом и интуитивно понятном стиле, обеспечивающем удобство управления и восприятия информации.</w:t>
      </w:r>
    </w:p>
    <w:p w14:paraId="71E3008D" w14:textId="310AF8EB" w:rsidR="004B753E" w:rsidRPr="004B753E" w:rsidRDefault="004B753E" w:rsidP="005B2F22">
      <w:r w:rsidRPr="004B753E">
        <w:lastRenderedPageBreak/>
        <w:t xml:space="preserve">Главное окно предназначено для навигации по основным функциям игры. Элементы расположены вертикально </w:t>
      </w:r>
      <w:r>
        <w:t xml:space="preserve">в левой части </w:t>
      </w:r>
      <w:r w:rsidRPr="004B753E">
        <w:t>экрана.</w:t>
      </w:r>
      <w:r>
        <w:t xml:space="preserve"> Макет главного окна представлен на рисунке под номером 2.</w:t>
      </w:r>
    </w:p>
    <w:p w14:paraId="5216FE0A" w14:textId="77777777" w:rsidR="00E56AB3" w:rsidRDefault="00E56AB3" w:rsidP="00E56AB3">
      <w:pPr>
        <w:pStyle w:val="a9"/>
      </w:pPr>
      <w:r>
        <w:rPr>
          <w:noProof/>
        </w:rPr>
        <w:drawing>
          <wp:inline distT="0" distB="0" distL="0" distR="0" wp14:anchorId="739C6E0D" wp14:editId="14B6C0F8">
            <wp:extent cx="5486400" cy="3649357"/>
            <wp:effectExtent l="0" t="0" r="0" b="8255"/>
            <wp:docPr id="125660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8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990" cy="365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AA8C" w14:textId="42159C39" w:rsidR="005B2F22" w:rsidRDefault="005B2F22" w:rsidP="00E56AB3">
      <w:pPr>
        <w:pStyle w:val="a9"/>
      </w:pPr>
      <w:r w:rsidRPr="00E56AB3">
        <w:t xml:space="preserve">Рисунок </w:t>
      </w:r>
      <w:r w:rsidR="00E56AB3" w:rsidRPr="00E56AB3">
        <w:t>1</w:t>
      </w:r>
      <w:r w:rsidRPr="00E56AB3">
        <w:t xml:space="preserve"> – Графическая компоновка главного </w:t>
      </w:r>
      <w:r w:rsidR="00E56AB3" w:rsidRPr="00E56AB3">
        <w:t>окна</w:t>
      </w:r>
    </w:p>
    <w:p w14:paraId="2FD53E0B" w14:textId="3253E0C0" w:rsidR="004B753E" w:rsidRDefault="004B753E" w:rsidP="004B753E">
      <w:pPr>
        <w:rPr>
          <w:bCs/>
        </w:rPr>
      </w:pPr>
      <w:r w:rsidRPr="004B753E">
        <w:t xml:space="preserve">Элемент 1 </w:t>
      </w:r>
      <w:r>
        <w:sym w:font="Symbol" w:char="F02D"/>
      </w:r>
      <w:r>
        <w:t xml:space="preserve"> </w:t>
      </w:r>
      <w:r w:rsidRPr="004B753E">
        <w:t>кнопка «Продолжить», предназначенная для возобновления ранее начатой игры.</w:t>
      </w:r>
    </w:p>
    <w:p w14:paraId="4DCD636C" w14:textId="63E21B98" w:rsidR="004B753E" w:rsidRDefault="004B753E" w:rsidP="004B753E">
      <w:pPr>
        <w:rPr>
          <w:bCs/>
        </w:rPr>
      </w:pPr>
      <w:r w:rsidRPr="004B753E">
        <w:t xml:space="preserve">Элемент 2 </w:t>
      </w:r>
      <w:r>
        <w:sym w:font="Symbol" w:char="F02D"/>
      </w:r>
      <w:r>
        <w:t xml:space="preserve"> </w:t>
      </w:r>
      <w:r w:rsidRPr="004B753E">
        <w:t>кнопка «Новая игра», предназначенная для запуска новой игровой сессии.</w:t>
      </w:r>
    </w:p>
    <w:p w14:paraId="44976768" w14:textId="421D2CF2" w:rsidR="004B753E" w:rsidRDefault="004B753E" w:rsidP="004B753E">
      <w:pPr>
        <w:rPr>
          <w:bCs/>
        </w:rPr>
      </w:pPr>
      <w:r w:rsidRPr="004B753E">
        <w:t xml:space="preserve">Элемент 3 </w:t>
      </w:r>
      <w:r>
        <w:sym w:font="Symbol" w:char="F02D"/>
      </w:r>
      <w:r>
        <w:t xml:space="preserve"> </w:t>
      </w:r>
      <w:r w:rsidRPr="004B753E">
        <w:t>кнопка «Настройки», обеспечивающая переход в меню настроек.</w:t>
      </w:r>
    </w:p>
    <w:p w14:paraId="3CFF2C95" w14:textId="0E0BC345" w:rsidR="004B753E" w:rsidRDefault="004B753E" w:rsidP="004B753E">
      <w:r w:rsidRPr="004B753E">
        <w:t xml:space="preserve">Элемент 4 </w:t>
      </w:r>
      <w:r>
        <w:sym w:font="Symbol" w:char="F02D"/>
      </w:r>
      <w:r>
        <w:t xml:space="preserve"> </w:t>
      </w:r>
      <w:r w:rsidRPr="004B753E">
        <w:t>кнопка «Выход», предназначенная для завершения работы приложения.</w:t>
      </w:r>
    </w:p>
    <w:p w14:paraId="62B1C972" w14:textId="5989FB4C" w:rsidR="004B3704" w:rsidRDefault="004B3704" w:rsidP="004B3704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C78CFC5" w14:textId="7FDEAC2C" w:rsidR="004B753E" w:rsidRDefault="004B753E" w:rsidP="004B753E">
      <w:r w:rsidRPr="004B753E">
        <w:lastRenderedPageBreak/>
        <w:t xml:space="preserve">Окно игры предназначено для отображения игрового процесса. Информационные элементы расположены в верхней части экрана, </w:t>
      </w:r>
      <w:r w:rsidR="00F679B4">
        <w:t>поле занимает все остальное свободное пространство окна</w:t>
      </w:r>
      <w:r w:rsidRPr="004B753E">
        <w:t>.</w:t>
      </w:r>
      <w:r>
        <w:t xml:space="preserve"> Макет игрового окна представлен на рисунке под номером 2.</w:t>
      </w:r>
    </w:p>
    <w:p w14:paraId="02933A4B" w14:textId="41F7081E" w:rsidR="00E56AB3" w:rsidRPr="00E56AB3" w:rsidRDefault="00E56AB3" w:rsidP="004B753E">
      <w:pPr>
        <w:pStyle w:val="a9"/>
      </w:pPr>
      <w:r>
        <w:rPr>
          <w:noProof/>
        </w:rPr>
        <w:drawing>
          <wp:inline distT="0" distB="0" distL="0" distR="0" wp14:anchorId="7EB9FB4F" wp14:editId="0094D0FE">
            <wp:extent cx="5436000" cy="3611038"/>
            <wp:effectExtent l="0" t="0" r="0" b="8890"/>
            <wp:docPr id="205114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46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2028" cy="36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14E5" w14:textId="2EB05011" w:rsidR="00691931" w:rsidRDefault="005B2F22" w:rsidP="00E56AB3">
      <w:pPr>
        <w:pStyle w:val="a9"/>
      </w:pPr>
      <w:r>
        <w:t xml:space="preserve">Рисунок </w:t>
      </w:r>
      <w:r w:rsidR="00E56AB3">
        <w:t>2</w:t>
      </w:r>
      <w:r>
        <w:t xml:space="preserve"> – Графическая компоновка окна игры</w:t>
      </w:r>
    </w:p>
    <w:p w14:paraId="21E393B8" w14:textId="11C4DC72" w:rsidR="004B753E" w:rsidRPr="004B753E" w:rsidRDefault="004B753E" w:rsidP="004B753E">
      <w:r w:rsidRPr="004B753E">
        <w:t xml:space="preserve">Элемент 1 </w:t>
      </w:r>
      <w:r>
        <w:sym w:font="Symbol" w:char="F02D"/>
      </w:r>
      <w:r>
        <w:t xml:space="preserve"> </w:t>
      </w:r>
      <w:r w:rsidRPr="004B753E">
        <w:t xml:space="preserve">индикатор текущего количества жизней игрока. </w:t>
      </w:r>
    </w:p>
    <w:p w14:paraId="32A6B902" w14:textId="51034599" w:rsidR="004B753E" w:rsidRPr="004B753E" w:rsidRDefault="004B753E" w:rsidP="004B753E">
      <w:r w:rsidRPr="004B753E">
        <w:t xml:space="preserve">Элемент 2 </w:t>
      </w:r>
      <w:r>
        <w:sym w:font="Symbol" w:char="F02D"/>
      </w:r>
      <w:r>
        <w:t xml:space="preserve"> </w:t>
      </w:r>
      <w:r w:rsidRPr="004B753E">
        <w:t xml:space="preserve">таймер, отображающий прошедшее игровое время. </w:t>
      </w:r>
    </w:p>
    <w:p w14:paraId="41146049" w14:textId="4ADD0E3A" w:rsidR="004B753E" w:rsidRPr="004B753E" w:rsidRDefault="004B753E" w:rsidP="004B753E">
      <w:r w:rsidRPr="004B753E">
        <w:t xml:space="preserve">Элемент 3 </w:t>
      </w:r>
      <w:r>
        <w:sym w:font="Symbol" w:char="F02D"/>
      </w:r>
      <w:r>
        <w:t xml:space="preserve"> </w:t>
      </w:r>
      <w:r w:rsidRPr="004B753E">
        <w:t xml:space="preserve">индикатор номера текущего уровня. </w:t>
      </w:r>
    </w:p>
    <w:p w14:paraId="0131075D" w14:textId="77777777" w:rsidR="00B11308" w:rsidRDefault="004B753E" w:rsidP="00B11308">
      <w:r w:rsidRPr="004B753E">
        <w:t xml:space="preserve">Элемент 4 </w:t>
      </w:r>
      <w:r>
        <w:sym w:font="Symbol" w:char="F02D"/>
      </w:r>
      <w:r>
        <w:t xml:space="preserve"> </w:t>
      </w:r>
      <w:r w:rsidRPr="004B753E">
        <w:t xml:space="preserve">индикатор количества набранных очков. </w:t>
      </w:r>
    </w:p>
    <w:p w14:paraId="1143073C" w14:textId="2C16C930" w:rsidR="004B753E" w:rsidRDefault="004B753E" w:rsidP="00B11308">
      <w:r w:rsidRPr="004B753E">
        <w:t xml:space="preserve">Элемент 5 </w:t>
      </w:r>
      <w:r>
        <w:sym w:font="Symbol" w:char="F02D"/>
      </w:r>
      <w:r>
        <w:t xml:space="preserve"> </w:t>
      </w:r>
      <w:r w:rsidRPr="004B753E">
        <w:t>игровое поле, на котором осуществляется игровой процесс.</w:t>
      </w:r>
      <w:r w:rsidR="004B3704" w:rsidRPr="004B3704">
        <w:t xml:space="preserve"> </w:t>
      </w:r>
      <w:r w:rsidR="004B3704">
        <w:br w:type="page"/>
      </w:r>
    </w:p>
    <w:p w14:paraId="3F449F9E" w14:textId="50E6701E" w:rsidR="004B753E" w:rsidRPr="004B753E" w:rsidRDefault="004D564D" w:rsidP="004B753E">
      <w:r w:rsidRPr="004D564D">
        <w:lastRenderedPageBreak/>
        <w:t xml:space="preserve">Окно паузы предназначено для временной остановки игрового процесса и доступа к дополнительным функциям. Кнопки управления расположены в </w:t>
      </w:r>
      <w:r w:rsidR="00557144">
        <w:t>центральной</w:t>
      </w:r>
      <w:r w:rsidRPr="004D564D">
        <w:t xml:space="preserve"> </w:t>
      </w:r>
      <w:r w:rsidR="00557144">
        <w:t>области,</w:t>
      </w:r>
      <w:r w:rsidR="00557144" w:rsidRPr="00557144">
        <w:t xml:space="preserve"> </w:t>
      </w:r>
      <w:r w:rsidR="00557144" w:rsidRPr="004D564D">
        <w:t xml:space="preserve">заголовок </w:t>
      </w:r>
      <w:r w:rsidR="00557144">
        <w:sym w:font="Symbol" w:char="F02D"/>
      </w:r>
      <w:r w:rsidR="00557144">
        <w:t xml:space="preserve"> </w:t>
      </w:r>
      <w:r w:rsidR="00557144" w:rsidRPr="004D564D">
        <w:t>в верхней части</w:t>
      </w:r>
      <w:r w:rsidR="00557144">
        <w:t xml:space="preserve">. </w:t>
      </w:r>
      <w:r w:rsidR="004B753E">
        <w:t>Макет окна</w:t>
      </w:r>
      <w:r>
        <w:t xml:space="preserve"> паузы</w:t>
      </w:r>
      <w:r w:rsidR="004B753E">
        <w:t xml:space="preserve"> представлен на рисунке под номером </w:t>
      </w:r>
      <w:r>
        <w:t>3</w:t>
      </w:r>
      <w:r w:rsidR="004B753E">
        <w:t>.</w:t>
      </w:r>
    </w:p>
    <w:p w14:paraId="583845A0" w14:textId="0AE86A4F" w:rsidR="00E56AB3" w:rsidRDefault="00E56AB3" w:rsidP="004B753E">
      <w:pPr>
        <w:pStyle w:val="a9"/>
      </w:pPr>
      <w:r>
        <w:rPr>
          <w:noProof/>
        </w:rPr>
        <w:drawing>
          <wp:inline distT="0" distB="0" distL="0" distR="0" wp14:anchorId="3D1FBA12" wp14:editId="3A7C46BA">
            <wp:extent cx="5479200" cy="3666044"/>
            <wp:effectExtent l="0" t="0" r="7620" b="0"/>
            <wp:docPr id="1982072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72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8107" cy="367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5BA8" w14:textId="4E2F6D50" w:rsidR="005B2F22" w:rsidRDefault="005B2F22" w:rsidP="005B2F22">
      <w:pPr>
        <w:pStyle w:val="a9"/>
      </w:pPr>
      <w:r>
        <w:t>Рисунок</w:t>
      </w:r>
      <w:r w:rsidRPr="005B2F22">
        <w:t xml:space="preserve"> </w:t>
      </w:r>
      <w:r w:rsidR="00965907">
        <w:t>3</w:t>
      </w:r>
      <w:r>
        <w:t xml:space="preserve"> – Графическая компоновка окна паузы</w:t>
      </w:r>
    </w:p>
    <w:p w14:paraId="4983A3DA" w14:textId="55809F5D" w:rsidR="004B753E" w:rsidRPr="004B753E" w:rsidRDefault="004B753E" w:rsidP="004B753E">
      <w:r w:rsidRPr="004B753E">
        <w:t xml:space="preserve">Элемент 1 </w:t>
      </w:r>
      <w:r>
        <w:sym w:font="Symbol" w:char="F02D"/>
      </w:r>
      <w:r>
        <w:t xml:space="preserve"> </w:t>
      </w:r>
      <w:r w:rsidRPr="004B753E">
        <w:t xml:space="preserve">кнопка «Возобновить», предназначенная для продолжения игрового процесса. </w:t>
      </w:r>
    </w:p>
    <w:p w14:paraId="5A31B37E" w14:textId="258BAE02" w:rsidR="004B753E" w:rsidRPr="004B753E" w:rsidRDefault="004B753E" w:rsidP="004B753E">
      <w:r w:rsidRPr="004B753E">
        <w:t xml:space="preserve">Элемент 2 </w:t>
      </w:r>
      <w:r>
        <w:sym w:font="Symbol" w:char="F02D"/>
      </w:r>
      <w:r>
        <w:t xml:space="preserve"> </w:t>
      </w:r>
      <w:r w:rsidRPr="004B753E">
        <w:t xml:space="preserve">кнопка «Настройки», обеспечивающая переход в меню настроек из режима паузы. </w:t>
      </w:r>
    </w:p>
    <w:p w14:paraId="66E5C852" w14:textId="77777777" w:rsidR="00B11308" w:rsidRDefault="004B753E" w:rsidP="00B11308">
      <w:r w:rsidRPr="004B753E">
        <w:t xml:space="preserve">Элемент 3 </w:t>
      </w:r>
      <w:r>
        <w:sym w:font="Symbol" w:char="F02D"/>
      </w:r>
      <w:r>
        <w:t xml:space="preserve"> </w:t>
      </w:r>
      <w:r w:rsidRPr="004B753E">
        <w:t>кнопка «Выход», предназначенная для выхода из игры.</w:t>
      </w:r>
    </w:p>
    <w:p w14:paraId="34221761" w14:textId="439C86A2" w:rsidR="004B753E" w:rsidRDefault="004B753E" w:rsidP="00B11308">
      <w:r w:rsidRPr="004B753E">
        <w:t xml:space="preserve">Элемент 4 </w:t>
      </w:r>
      <w:r>
        <w:sym w:font="Symbol" w:char="F02D"/>
      </w:r>
      <w:r>
        <w:t xml:space="preserve"> </w:t>
      </w:r>
      <w:r w:rsidRPr="004B753E">
        <w:t>надпись «Пауза», отображающая текущее состояние игры.</w:t>
      </w:r>
      <w:r w:rsidR="004B3704" w:rsidRPr="004B3704">
        <w:t xml:space="preserve"> </w:t>
      </w:r>
      <w:r w:rsidR="004B3704">
        <w:br w:type="page"/>
      </w:r>
    </w:p>
    <w:p w14:paraId="2384AEB4" w14:textId="0449C50D" w:rsidR="004D564D" w:rsidRDefault="004D564D" w:rsidP="004B753E">
      <w:r w:rsidRPr="004D564D">
        <w:lastRenderedPageBreak/>
        <w:t xml:space="preserve">Окно настроек предназначено для изменения параметров игры. Основные элементы управления расположены по центру экрана, заголовок </w:t>
      </w:r>
      <w:r w:rsidR="00F679B4">
        <w:sym w:font="Symbol" w:char="F02D"/>
      </w:r>
      <w:r w:rsidR="00F679B4">
        <w:t xml:space="preserve"> </w:t>
      </w:r>
      <w:r w:rsidRPr="004D564D">
        <w:t>в верхней части.</w:t>
      </w:r>
      <w:r>
        <w:t xml:space="preserve"> Макет окна настроек представлен на рисунке под номером 4.</w:t>
      </w:r>
    </w:p>
    <w:p w14:paraId="40333558" w14:textId="46513319" w:rsidR="00691931" w:rsidRPr="004B753E" w:rsidRDefault="00E56AB3" w:rsidP="004B753E">
      <w:pPr>
        <w:pStyle w:val="a9"/>
      </w:pPr>
      <w:r>
        <w:rPr>
          <w:noProof/>
        </w:rPr>
        <w:drawing>
          <wp:inline distT="0" distB="0" distL="0" distR="0" wp14:anchorId="7E1C190F" wp14:editId="5C96F91F">
            <wp:extent cx="5552725" cy="3686400"/>
            <wp:effectExtent l="0" t="0" r="0" b="9525"/>
            <wp:docPr id="2457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710" cy="369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2818" w14:textId="5DEDD43C" w:rsidR="005B2F22" w:rsidRDefault="005B2F22" w:rsidP="005B2F22">
      <w:pPr>
        <w:pStyle w:val="a9"/>
      </w:pPr>
      <w:r>
        <w:t xml:space="preserve">Рисунок </w:t>
      </w:r>
      <w:r w:rsidR="00965907">
        <w:t>4</w:t>
      </w:r>
      <w:r>
        <w:t xml:space="preserve"> – Графическая компоновка окна настроек</w:t>
      </w:r>
    </w:p>
    <w:p w14:paraId="200D9640" w14:textId="6BECF3C8" w:rsidR="004B753E" w:rsidRPr="004B753E" w:rsidRDefault="004B753E" w:rsidP="004B753E">
      <w:bookmarkStart w:id="23" w:name="_Toc223771206"/>
      <w:r w:rsidRPr="004B753E">
        <w:t xml:space="preserve">Элемент 1 </w:t>
      </w:r>
      <w:r>
        <w:sym w:font="Symbol" w:char="F02D"/>
      </w:r>
      <w:r>
        <w:t xml:space="preserve"> </w:t>
      </w:r>
      <w:r w:rsidRPr="004B753E">
        <w:t xml:space="preserve">надпись «Уровень громкости», поясняющая назначение </w:t>
      </w:r>
      <w:r w:rsidR="00581612">
        <w:t>ползунка, расположенного ниже</w:t>
      </w:r>
      <w:r w:rsidRPr="004B753E">
        <w:t xml:space="preserve">. </w:t>
      </w:r>
    </w:p>
    <w:p w14:paraId="4449D610" w14:textId="31E00821" w:rsidR="004B753E" w:rsidRPr="004B753E" w:rsidRDefault="004B753E" w:rsidP="004B753E">
      <w:r w:rsidRPr="004B753E">
        <w:t xml:space="preserve">Элемент 2 </w:t>
      </w:r>
      <w:r>
        <w:sym w:font="Symbol" w:char="F02D"/>
      </w:r>
      <w:r>
        <w:t xml:space="preserve"> </w:t>
      </w:r>
      <w:r w:rsidRPr="004B753E">
        <w:t xml:space="preserve">ползунок громкости, предназначенный для регулирования уровня звука. </w:t>
      </w:r>
    </w:p>
    <w:p w14:paraId="5FA60238" w14:textId="1A34ED78" w:rsidR="004B753E" w:rsidRPr="004B753E" w:rsidRDefault="004B753E" w:rsidP="004B753E">
      <w:r w:rsidRPr="004B753E">
        <w:t xml:space="preserve">Элемент 3 </w:t>
      </w:r>
      <w:r>
        <w:sym w:font="Symbol" w:char="F02D"/>
      </w:r>
      <w:r>
        <w:t xml:space="preserve"> </w:t>
      </w:r>
      <w:r w:rsidRPr="004B753E">
        <w:t xml:space="preserve">выпадающий список разрешений экрана, предназначенный для выбора доступного разрешения. </w:t>
      </w:r>
    </w:p>
    <w:p w14:paraId="7EB01973" w14:textId="7D402600" w:rsidR="004B753E" w:rsidRPr="004B753E" w:rsidRDefault="004B753E" w:rsidP="004B753E">
      <w:r w:rsidRPr="004B753E">
        <w:t xml:space="preserve">Элемент 4 </w:t>
      </w:r>
      <w:r>
        <w:sym w:font="Symbol" w:char="F02D"/>
      </w:r>
      <w:r>
        <w:t xml:space="preserve"> </w:t>
      </w:r>
      <w:r w:rsidRPr="004B753E">
        <w:t xml:space="preserve">выпадающий список выбора уровня сложности игры. </w:t>
      </w:r>
    </w:p>
    <w:p w14:paraId="44CD3B53" w14:textId="4A57FB79" w:rsidR="004B753E" w:rsidRPr="004B753E" w:rsidRDefault="004B753E" w:rsidP="004B753E">
      <w:r w:rsidRPr="004B753E">
        <w:t xml:space="preserve">Элемент 5 </w:t>
      </w:r>
      <w:r>
        <w:sym w:font="Symbol" w:char="F02D"/>
      </w:r>
      <w:r>
        <w:t xml:space="preserve"> </w:t>
      </w:r>
      <w:r w:rsidRPr="004B753E">
        <w:t xml:space="preserve">кнопка «Сохранить», предназначенная для применения и сохранения выбранных настроек. </w:t>
      </w:r>
    </w:p>
    <w:p w14:paraId="4E7F6D68" w14:textId="6947FD80" w:rsidR="004B753E" w:rsidRPr="004B753E" w:rsidRDefault="004B753E" w:rsidP="004B753E">
      <w:r w:rsidRPr="00F679B4">
        <w:rPr>
          <w:rStyle w:val="afd"/>
          <w:b w:val="0"/>
          <w:bCs w:val="0"/>
        </w:rPr>
        <w:t>Элемент 6</w:t>
      </w:r>
      <w:r w:rsidRPr="004B753E">
        <w:t xml:space="preserve"> </w:t>
      </w:r>
      <w:r>
        <w:sym w:font="Symbol" w:char="F02D"/>
      </w:r>
      <w:r>
        <w:t xml:space="preserve"> </w:t>
      </w:r>
      <w:r w:rsidRPr="004B753E">
        <w:t>заголовок «Настройки», подтверждающий открытие окна настроек.</w:t>
      </w:r>
    </w:p>
    <w:p w14:paraId="565F00AE" w14:textId="3F2D949A" w:rsidR="009730DA" w:rsidRDefault="004160F0" w:rsidP="004B753E">
      <w:pPr>
        <w:pStyle w:val="2"/>
      </w:pPr>
      <w:r>
        <w:t>Возможности пользователя</w:t>
      </w:r>
      <w:bookmarkEnd w:id="23"/>
      <w:r>
        <w:t xml:space="preserve"> </w:t>
      </w:r>
    </w:p>
    <w:p w14:paraId="0A397C61" w14:textId="77777777" w:rsidR="00085063" w:rsidRDefault="00085063" w:rsidP="00085063">
      <w:r>
        <w:t>В процессе использования игры пользователь имеет следующие возможности:</w:t>
      </w:r>
    </w:p>
    <w:p w14:paraId="5A653AC7" w14:textId="77777777" w:rsidR="00085063" w:rsidRDefault="00085063" w:rsidP="004F1D39">
      <w:pPr>
        <w:pStyle w:val="a0"/>
        <w:ind w:left="0" w:firstLine="851"/>
      </w:pPr>
      <w:r>
        <w:t>управлять персонажем с помощью клавиатуры;</w:t>
      </w:r>
    </w:p>
    <w:p w14:paraId="788CBE34" w14:textId="77777777" w:rsidR="00085063" w:rsidRDefault="00085063" w:rsidP="004F1D39">
      <w:pPr>
        <w:pStyle w:val="a0"/>
        <w:ind w:left="0" w:firstLine="851"/>
      </w:pPr>
      <w:r>
        <w:lastRenderedPageBreak/>
        <w:t xml:space="preserve">устанавливать взрывные устройства нажатием клавиши </w:t>
      </w:r>
      <w:r w:rsidRPr="004F1D39">
        <w:t>пробел</w:t>
      </w:r>
      <w:r w:rsidRPr="00085063">
        <w:t>;</w:t>
      </w:r>
    </w:p>
    <w:p w14:paraId="4A69CFE5" w14:textId="77777777" w:rsidR="00085063" w:rsidRDefault="00085063" w:rsidP="004F1D39">
      <w:pPr>
        <w:pStyle w:val="a0"/>
        <w:ind w:left="0" w:firstLine="851"/>
      </w:pPr>
      <w:r>
        <w:t>собирать бонусы путём перемещения персонажа на игровую клетку, содержащую бонус;</w:t>
      </w:r>
    </w:p>
    <w:p w14:paraId="58595989" w14:textId="77777777" w:rsidR="00085063" w:rsidRDefault="00085063" w:rsidP="004F1D39">
      <w:pPr>
        <w:pStyle w:val="a0"/>
        <w:ind w:left="0" w:firstLine="851"/>
      </w:pPr>
      <w:r>
        <w:t>проходить уровни различной сложности;</w:t>
      </w:r>
    </w:p>
    <w:p w14:paraId="0DC56D17" w14:textId="7EEE0C2D" w:rsidR="000948BE" w:rsidRDefault="000948BE" w:rsidP="004F1D39">
      <w:pPr>
        <w:pStyle w:val="a0"/>
        <w:ind w:left="0" w:firstLine="851"/>
      </w:pPr>
      <w:r>
        <w:t xml:space="preserve">открывать меню паузы путем нажатия клавиши </w:t>
      </w:r>
      <w:r w:rsidRPr="004F1D39">
        <w:t>escape</w:t>
      </w:r>
      <w:r w:rsidR="000F5D6B" w:rsidRPr="000F5D6B">
        <w:t>;</w:t>
      </w:r>
    </w:p>
    <w:p w14:paraId="76CCB256" w14:textId="77777777" w:rsidR="00085063" w:rsidRDefault="00085063" w:rsidP="004F1D39">
      <w:pPr>
        <w:pStyle w:val="a0"/>
        <w:ind w:left="0" w:firstLine="851"/>
      </w:pPr>
      <w:r>
        <w:t>приостанавливать игровой процесс и возобновлять его с помощью меню паузы;</w:t>
      </w:r>
    </w:p>
    <w:p w14:paraId="25E277B8" w14:textId="0015FAC7" w:rsidR="00085063" w:rsidRDefault="00085063" w:rsidP="004F1D39">
      <w:pPr>
        <w:pStyle w:val="a0"/>
        <w:ind w:left="0" w:firstLine="851"/>
      </w:pPr>
      <w:r>
        <w:t xml:space="preserve">настраивать параметры игры (громкость звука, </w:t>
      </w:r>
      <w:r w:rsidR="007E4B8F">
        <w:t>расширение экрана</w:t>
      </w:r>
      <w:r>
        <w:t>, уровень сложности)</w:t>
      </w:r>
      <w:r w:rsidR="000235D8" w:rsidRPr="000235D8">
        <w:t>.</w:t>
      </w:r>
    </w:p>
    <w:p w14:paraId="05C6AE39" w14:textId="1357263C" w:rsidR="004160F0" w:rsidRDefault="004160F0" w:rsidP="004160F0">
      <w:pPr>
        <w:pStyle w:val="2"/>
      </w:pPr>
      <w:bookmarkStart w:id="24" w:name="_Toc223771207"/>
      <w:r>
        <w:t>Требования к показателям назначения</w:t>
      </w:r>
      <w:bookmarkEnd w:id="24"/>
    </w:p>
    <w:p w14:paraId="6587278F" w14:textId="77777777" w:rsidR="009E5A11" w:rsidRPr="008D4BDC" w:rsidRDefault="004160F0" w:rsidP="009E5A11">
      <w:r>
        <w:t xml:space="preserve">Требования к показателям назначения не предъявляются. </w:t>
      </w:r>
    </w:p>
    <w:p w14:paraId="20D38968" w14:textId="2F6C3703" w:rsidR="009805BD" w:rsidRPr="009805BD" w:rsidRDefault="004E7E3A" w:rsidP="009E5A11">
      <w:pPr>
        <w:pStyle w:val="2"/>
      </w:pPr>
      <w:bookmarkStart w:id="25" w:name="_Toc223771208"/>
      <w:r>
        <w:t>Требования к видам обеспечения</w:t>
      </w:r>
      <w:bookmarkEnd w:id="25"/>
    </w:p>
    <w:p w14:paraId="607098D9" w14:textId="67CE43B4" w:rsidR="00295D9C" w:rsidRDefault="00256697" w:rsidP="00256697">
      <w:pPr>
        <w:pStyle w:val="3"/>
      </w:pPr>
      <w:bookmarkStart w:id="26" w:name="_Toc223771209"/>
      <w:r>
        <w:t>Требования к математическому обеспечению</w:t>
      </w:r>
      <w:bookmarkEnd w:id="26"/>
    </w:p>
    <w:p w14:paraId="367EBD02" w14:textId="64F5CF67" w:rsidR="004E7E3A" w:rsidRPr="004E7E3A" w:rsidRDefault="00FE1FE7" w:rsidP="00EC09B0">
      <w:r>
        <w:t xml:space="preserve">Требования к математическому обеспечению не предъявляются. </w:t>
      </w:r>
    </w:p>
    <w:p w14:paraId="2B1FFEE1" w14:textId="09709FF1" w:rsidR="00256697" w:rsidRDefault="00256697" w:rsidP="00256697">
      <w:pPr>
        <w:pStyle w:val="3"/>
      </w:pPr>
      <w:bookmarkStart w:id="27" w:name="_Toc223771210"/>
      <w:r>
        <w:t>Требования к информационному обеспечению</w:t>
      </w:r>
      <w:bookmarkEnd w:id="27"/>
    </w:p>
    <w:p w14:paraId="4DEDAC09" w14:textId="59CB711D" w:rsidR="00315EE1" w:rsidRDefault="00315EE1" w:rsidP="005965D5">
      <w:r>
        <w:t>Программа должна быть разработана для операционной системы</w:t>
      </w:r>
      <w:r w:rsidR="005965D5" w:rsidRPr="00FB6A25">
        <w:t xml:space="preserve"> </w:t>
      </w:r>
      <w:r w:rsidR="000E07D9">
        <w:rPr>
          <w:lang w:val="en-US"/>
        </w:rPr>
        <w:t>W</w:t>
      </w:r>
      <w:proofErr w:type="spellStart"/>
      <w:r w:rsidR="005965D5" w:rsidRPr="00FB6A25">
        <w:t>indows</w:t>
      </w:r>
      <w:proofErr w:type="spellEnd"/>
      <w:r w:rsidR="005965D5" w:rsidRPr="00FB6A25">
        <w:t xml:space="preserve"> 7 и выше</w:t>
      </w:r>
      <w:r w:rsidR="005965D5">
        <w:t>;</w:t>
      </w:r>
    </w:p>
    <w:p w14:paraId="502F8E00" w14:textId="302A6006" w:rsidR="00315EE1" w:rsidRPr="00315EE1" w:rsidRDefault="00315EE1" w:rsidP="00315EE1">
      <w:r>
        <w:t xml:space="preserve">Разработка должна вестись на языке программирования </w:t>
      </w:r>
      <w:r>
        <w:rPr>
          <w:lang w:val="en-US"/>
        </w:rPr>
        <w:t>Python</w:t>
      </w:r>
      <w:r>
        <w:t>, д</w:t>
      </w:r>
      <w:r w:rsidRPr="00315EE1">
        <w:t xml:space="preserve">ля построения пользовательского интерфейса должна применяться стандартная библиотека </w:t>
      </w:r>
      <w:proofErr w:type="spellStart"/>
      <w:r w:rsidRPr="00315EE1">
        <w:t>Tkinter</w:t>
      </w:r>
      <w:proofErr w:type="spellEnd"/>
      <w:r w:rsidR="006A5555">
        <w:t>.</w:t>
      </w:r>
    </w:p>
    <w:p w14:paraId="313B46E9" w14:textId="3B060D91" w:rsidR="00E208B0" w:rsidRDefault="001F61FC" w:rsidP="001F61FC">
      <w:pPr>
        <w:pStyle w:val="4"/>
      </w:pPr>
      <w:r>
        <w:t>Требования к форматам хранения данных</w:t>
      </w:r>
    </w:p>
    <w:p w14:paraId="4399E2B7" w14:textId="7D7FF015" w:rsidR="004E7E3A" w:rsidRPr="004E7E3A" w:rsidRDefault="00E5345D" w:rsidP="004E7E3A">
      <w:r w:rsidRPr="00E5345D">
        <w:t>Для долговременного хранения данных, создаваемых и используемых программой</w:t>
      </w:r>
      <w:r w:rsidR="00E32564">
        <w:t xml:space="preserve">, </w:t>
      </w:r>
      <w:r w:rsidRPr="00E5345D">
        <w:t>должен использоваться текстовый формат JSON</w:t>
      </w:r>
      <w:r w:rsidR="006A5555">
        <w:t>.</w:t>
      </w:r>
    </w:p>
    <w:p w14:paraId="182D3338" w14:textId="68EFA90B" w:rsidR="001F61FC" w:rsidRDefault="008239DB" w:rsidP="008239DB">
      <w:pPr>
        <w:pStyle w:val="4"/>
      </w:pPr>
      <w:r>
        <w:t>Требования к лингвистическому обеспечению</w:t>
      </w:r>
    </w:p>
    <w:p w14:paraId="4F933710" w14:textId="6D876022" w:rsidR="005D6B7B" w:rsidRPr="005D6B7B" w:rsidRDefault="005D6B7B" w:rsidP="005D6B7B">
      <w:r>
        <w:t xml:space="preserve">Интерфейс </w:t>
      </w:r>
      <w:r w:rsidR="00315EE1">
        <w:t>программы</w:t>
      </w:r>
      <w:r>
        <w:t xml:space="preserve"> должен быть написан исключительно на русском языке</w:t>
      </w:r>
      <w:r w:rsidR="006A5555">
        <w:t>.</w:t>
      </w:r>
    </w:p>
    <w:p w14:paraId="02ABA6DD" w14:textId="5457F2E2" w:rsidR="008239DB" w:rsidRDefault="004A0E13" w:rsidP="004A0E13">
      <w:pPr>
        <w:pStyle w:val="3"/>
      </w:pPr>
      <w:bookmarkStart w:id="28" w:name="_Toc223771211"/>
      <w:r>
        <w:t>Требования к метрол</w:t>
      </w:r>
      <w:r w:rsidR="005D6B7B">
        <w:t>о</w:t>
      </w:r>
      <w:r>
        <w:t>гическому обеспечению</w:t>
      </w:r>
      <w:bookmarkEnd w:id="28"/>
    </w:p>
    <w:p w14:paraId="117A5816" w14:textId="7B12DF41" w:rsidR="009805BD" w:rsidRPr="009805BD" w:rsidRDefault="009805BD" w:rsidP="009805BD">
      <w:r>
        <w:t>Требования к метрологическому обеспечению не предъявляются.</w:t>
      </w:r>
    </w:p>
    <w:p w14:paraId="25230B1D" w14:textId="470EE874" w:rsidR="004A0E13" w:rsidRDefault="004A0E13" w:rsidP="009730DA">
      <w:pPr>
        <w:pStyle w:val="3"/>
      </w:pPr>
      <w:bookmarkStart w:id="29" w:name="_Toc223771212"/>
      <w:r>
        <w:t>Требования к техническому обеспечению</w:t>
      </w:r>
      <w:bookmarkEnd w:id="29"/>
    </w:p>
    <w:p w14:paraId="3E6D345A" w14:textId="7B131A42" w:rsidR="00A627C4" w:rsidRPr="00A627C4" w:rsidRDefault="00A627C4" w:rsidP="00A627C4">
      <w:r>
        <w:t>К техническому обеспечению предъявляются следующие требования:</w:t>
      </w:r>
    </w:p>
    <w:p w14:paraId="5543668F" w14:textId="6B2CA2AC" w:rsidR="00FB6A25" w:rsidRPr="00A627C4" w:rsidRDefault="009E0ABC" w:rsidP="004F1D39">
      <w:pPr>
        <w:pStyle w:val="a0"/>
        <w:ind w:left="0" w:firstLine="851"/>
      </w:pPr>
      <w:r w:rsidRPr="004F1D39">
        <w:t>оперативная память:</w:t>
      </w:r>
      <w:r w:rsidRPr="00A627C4">
        <w:t xml:space="preserve"> </w:t>
      </w:r>
      <w:r w:rsidR="00C81541" w:rsidRPr="00A627C4">
        <w:t xml:space="preserve">не менее </w:t>
      </w:r>
      <w:r w:rsidRPr="00A627C4">
        <w:t xml:space="preserve">2 </w:t>
      </w:r>
      <w:r w:rsidR="000A1C44" w:rsidRPr="00A627C4">
        <w:t>ГБ</w:t>
      </w:r>
      <w:r w:rsidRPr="00A627C4">
        <w:t>;</w:t>
      </w:r>
    </w:p>
    <w:p w14:paraId="15C24F59" w14:textId="256C128E" w:rsidR="00FB6A25" w:rsidRPr="00A627C4" w:rsidRDefault="009E0ABC" w:rsidP="004F1D39">
      <w:pPr>
        <w:pStyle w:val="a0"/>
        <w:ind w:left="0" w:firstLine="851"/>
      </w:pPr>
      <w:r w:rsidRPr="004F1D39">
        <w:lastRenderedPageBreak/>
        <w:t>свободное место на диске:</w:t>
      </w:r>
      <w:r w:rsidRPr="00A627C4">
        <w:t xml:space="preserve"> </w:t>
      </w:r>
      <w:r w:rsidR="00C81541" w:rsidRPr="00A627C4">
        <w:t xml:space="preserve">не менее </w:t>
      </w:r>
      <w:r w:rsidRPr="00A627C4">
        <w:t xml:space="preserve">1 </w:t>
      </w:r>
      <w:r w:rsidR="000A1C44" w:rsidRPr="00A627C4">
        <w:t>ГБ</w:t>
      </w:r>
      <w:r w:rsidRPr="00A627C4">
        <w:t>;</w:t>
      </w:r>
    </w:p>
    <w:p w14:paraId="4CCE77E1" w14:textId="478FAF69" w:rsidR="00FB6A25" w:rsidRPr="00A627C4" w:rsidRDefault="009E0ABC" w:rsidP="004F1D39">
      <w:pPr>
        <w:pStyle w:val="a0"/>
        <w:ind w:left="0" w:firstLine="851"/>
      </w:pPr>
      <w:r w:rsidRPr="004F1D39">
        <w:t>устройства ввода:</w:t>
      </w:r>
      <w:r w:rsidRPr="00A627C4">
        <w:t xml:space="preserve"> клавиатура</w:t>
      </w:r>
      <w:r w:rsidR="00C81541" w:rsidRPr="00A627C4">
        <w:t>, мышь</w:t>
      </w:r>
      <w:r w:rsidRPr="00A627C4">
        <w:t>.</w:t>
      </w:r>
    </w:p>
    <w:p w14:paraId="48FA2DD2" w14:textId="2F3F901F" w:rsidR="009730DA" w:rsidRDefault="00645BED" w:rsidP="00645BED">
      <w:pPr>
        <w:pStyle w:val="2"/>
      </w:pPr>
      <w:bookmarkStart w:id="30" w:name="_Toc223771213"/>
      <w:r>
        <w:t>Требования к надежности</w:t>
      </w:r>
      <w:bookmarkEnd w:id="30"/>
    </w:p>
    <w:p w14:paraId="63E91B57" w14:textId="51C9CF47" w:rsidR="00D872AF" w:rsidRPr="00D872AF" w:rsidRDefault="002A1701" w:rsidP="000C47E4">
      <w:r>
        <w:t>Должно быть обеспечено непрерывное функционирование программы.</w:t>
      </w:r>
    </w:p>
    <w:p w14:paraId="42329800" w14:textId="02E67911" w:rsidR="00D872AF" w:rsidRPr="00D872AF" w:rsidRDefault="002A1701" w:rsidP="000C47E4">
      <w:r>
        <w:t xml:space="preserve">Программа </w:t>
      </w:r>
      <w:r w:rsidR="004A5EA4" w:rsidRPr="00D872AF">
        <w:t>должн</w:t>
      </w:r>
      <w:r w:rsidR="004A5EA4">
        <w:t>а</w:t>
      </w:r>
      <w:r w:rsidR="004A5EA4" w:rsidRPr="00D872AF">
        <w:t xml:space="preserve"> </w:t>
      </w:r>
      <w:r w:rsidR="00D872AF" w:rsidRPr="00D872AF">
        <w:t xml:space="preserve">обеспечивать корректную обработку аварийных ситуаций, вызванных неверными действиями пользователей. В этом случае </w:t>
      </w:r>
      <w:r>
        <w:t>программа</w:t>
      </w:r>
      <w:r w:rsidR="00DA4474" w:rsidRPr="00D872AF">
        <w:t xml:space="preserve"> </w:t>
      </w:r>
      <w:r w:rsidR="00D872AF" w:rsidRPr="00D872AF">
        <w:t>долж</w:t>
      </w:r>
      <w:r w:rsidR="000734A5">
        <w:t>на</w:t>
      </w:r>
      <w:r w:rsidR="00D872AF" w:rsidRPr="00D872AF">
        <w:t xml:space="preserve"> выдавать пользователю</w:t>
      </w:r>
      <w:r>
        <w:t xml:space="preserve"> </w:t>
      </w:r>
      <w:r w:rsidR="00D872AF" w:rsidRPr="00D872AF">
        <w:t>соответствующие аварийные сообщения, после чего возвращаться в рабочее состояние, предшествовавшее неверной (недопустимой) команде.</w:t>
      </w:r>
    </w:p>
    <w:p w14:paraId="00DF56B5" w14:textId="159BFDD6" w:rsidR="00D872AF" w:rsidRPr="00D872AF" w:rsidRDefault="002A1701" w:rsidP="000C47E4">
      <w:r>
        <w:t>Программа</w:t>
      </w:r>
      <w:r w:rsidR="004A5EA4" w:rsidRPr="00D872AF">
        <w:t xml:space="preserve"> должн</w:t>
      </w:r>
      <w:r w:rsidR="004A5EA4">
        <w:t>а</w:t>
      </w:r>
      <w:r w:rsidR="004A5EA4" w:rsidRPr="00D872AF">
        <w:t xml:space="preserve"> </w:t>
      </w:r>
      <w:r w:rsidR="00D872AF" w:rsidRPr="00D872AF">
        <w:t xml:space="preserve">обеспечивать корректную обработку аварийных ситуаций, вызванных неверным форматом или недопустимыми значениями данных. В этом случае </w:t>
      </w:r>
      <w:r>
        <w:t>программа</w:t>
      </w:r>
      <w:r w:rsidR="0095011D">
        <w:t xml:space="preserve"> </w:t>
      </w:r>
      <w:r w:rsidR="0095011D" w:rsidRPr="00D872AF">
        <w:t>должн</w:t>
      </w:r>
      <w:r w:rsidR="0095011D">
        <w:t>а</w:t>
      </w:r>
      <w:r w:rsidR="0095011D" w:rsidRPr="00D872AF">
        <w:t xml:space="preserve"> </w:t>
      </w:r>
      <w:r w:rsidRPr="00D872AF">
        <w:t>выдавать соответствующие аварийные сообщения</w:t>
      </w:r>
      <w:r>
        <w:t xml:space="preserve"> и </w:t>
      </w:r>
      <w:r w:rsidR="00D872AF" w:rsidRPr="00D872AF">
        <w:t>возвращаться в рабочее состояние, предшествовавшее поступлению некорректных входных данных.</w:t>
      </w:r>
    </w:p>
    <w:p w14:paraId="7F640B47" w14:textId="070904E2" w:rsidR="00645BED" w:rsidRDefault="00645BED" w:rsidP="00645BED">
      <w:pPr>
        <w:pStyle w:val="2"/>
      </w:pPr>
      <w:bookmarkStart w:id="31" w:name="_Toc223771214"/>
      <w:r>
        <w:t>Требования к безопасности</w:t>
      </w:r>
      <w:bookmarkEnd w:id="31"/>
    </w:p>
    <w:p w14:paraId="44DFCABB" w14:textId="24FCCF52" w:rsidR="00877E85" w:rsidRPr="00877E85" w:rsidRDefault="00877E85" w:rsidP="00877E85">
      <w:r w:rsidRPr="00877E85">
        <w:t xml:space="preserve">Программа не </w:t>
      </w:r>
      <w:r>
        <w:t xml:space="preserve">должна </w:t>
      </w:r>
      <w:r w:rsidRPr="00877E85">
        <w:t>осуществля</w:t>
      </w:r>
      <w:r w:rsidR="009636C0">
        <w:t>ть</w:t>
      </w:r>
      <w:r w:rsidRPr="00877E85">
        <w:t xml:space="preserve"> сбор, обработку и передачу персональных данных пользователя.</w:t>
      </w:r>
    </w:p>
    <w:p w14:paraId="32C4A45D" w14:textId="67FCFD3C" w:rsidR="007A3137" w:rsidRDefault="007A3137" w:rsidP="007A3137">
      <w:pPr>
        <w:pStyle w:val="2"/>
      </w:pPr>
      <w:bookmarkStart w:id="32" w:name="_Toc223771215"/>
      <w:r>
        <w:t>Требования к патентной чистоте</w:t>
      </w:r>
      <w:bookmarkEnd w:id="32"/>
    </w:p>
    <w:p w14:paraId="426CE359" w14:textId="69E27AEA" w:rsidR="000C47E4" w:rsidRPr="000C47E4" w:rsidRDefault="000C47E4" w:rsidP="009E0ABC">
      <w:r>
        <w:t xml:space="preserve">Технологии, алгоритмы обработки данных, иные составные части </w:t>
      </w:r>
      <w:r w:rsidR="009566DD">
        <w:t xml:space="preserve">программы </w:t>
      </w:r>
      <w:r>
        <w:t>должны обладать патентной чистотой на территори</w:t>
      </w:r>
      <w:r w:rsidR="0083687B">
        <w:t>и Российской Федерации</w:t>
      </w:r>
      <w:r w:rsidR="006639CE">
        <w:t>.</w:t>
      </w:r>
    </w:p>
    <w:p w14:paraId="3BF80742" w14:textId="0BFF82FC" w:rsidR="003A546E" w:rsidRDefault="003A546E" w:rsidP="003A546E">
      <w:pPr>
        <w:pStyle w:val="2"/>
      </w:pPr>
      <w:bookmarkStart w:id="33" w:name="_Toc223771216"/>
      <w:r>
        <w:t>Требования к перспективам развития</w:t>
      </w:r>
      <w:bookmarkEnd w:id="33"/>
    </w:p>
    <w:p w14:paraId="51C9B1A5" w14:textId="1D2FF235" w:rsidR="0001216A" w:rsidRPr="0001216A" w:rsidRDefault="0001216A" w:rsidP="0001216A">
      <w:r w:rsidRPr="0001216A">
        <w:t>В дальнейшем может быть реализовано добавление новых уровней, игровых объектов и бонусов, улучшение графического и звукового сопровождения, а также расширение настроек игры. Архитектура программы должна обеспечивать возможность внесения изменений и дополнений без существенной переработки основных компонентов системы.</w:t>
      </w:r>
    </w:p>
    <w:p w14:paraId="7B2062F0" w14:textId="54ECF06C" w:rsidR="00127A5A" w:rsidRDefault="00127A5A" w:rsidP="00127A5A">
      <w:pPr>
        <w:pStyle w:val="1"/>
      </w:pPr>
      <w:bookmarkStart w:id="34" w:name="_Toc223771217"/>
      <w:r>
        <w:lastRenderedPageBreak/>
        <w:t>Состав и содержание работ</w:t>
      </w:r>
      <w:bookmarkEnd w:id="34"/>
    </w:p>
    <w:p w14:paraId="2412D18F" w14:textId="423C55B0" w:rsidR="00E060AB" w:rsidRDefault="00E037C0" w:rsidP="00E060AB">
      <w:r>
        <w:t>Состав и содержание работ представлены на таблице 1.</w:t>
      </w:r>
    </w:p>
    <w:p w14:paraId="7365D493" w14:textId="77777777" w:rsidR="007A162D" w:rsidRDefault="007A162D" w:rsidP="007A162D">
      <w:pPr>
        <w:pStyle w:val="vgutTableName"/>
      </w:pPr>
      <w:bookmarkStart w:id="35" w:name="_Toc223771218"/>
      <w:r>
        <w:t>Таблица 1 – Состав и содержание работ</w:t>
      </w:r>
    </w:p>
    <w:tbl>
      <w:tblPr>
        <w:tblStyle w:val="af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340"/>
        <w:gridCol w:w="1625"/>
        <w:gridCol w:w="3224"/>
        <w:gridCol w:w="2549"/>
      </w:tblGrid>
      <w:tr w:rsidR="007A162D" w14:paraId="1EF619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09CF" w14:textId="77777777" w:rsidR="007A162D" w:rsidRDefault="007A162D">
            <w:pPr>
              <w:pStyle w:val="vgutTableText"/>
            </w:pPr>
            <w: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0E29" w14:textId="77777777" w:rsidR="007A162D" w:rsidRDefault="007A162D">
            <w:pPr>
              <w:pStyle w:val="vgutTableText"/>
            </w:pPr>
            <w:r>
              <w:t>Наименование работ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0B11" w14:textId="77777777" w:rsidR="007A162D" w:rsidRDefault="007A162D">
            <w:pPr>
              <w:pStyle w:val="vgutTableText"/>
            </w:pPr>
            <w:r>
              <w:t>Сроки выполнения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72A8" w14:textId="77777777" w:rsidR="007A162D" w:rsidRDefault="007A162D">
            <w:pPr>
              <w:pStyle w:val="vgutTableText"/>
            </w:pPr>
            <w:r>
              <w:t>Задачи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4496" w14:textId="77777777" w:rsidR="007A162D" w:rsidRDefault="007A162D">
            <w:pPr>
              <w:pStyle w:val="vgutTableText"/>
            </w:pPr>
            <w:r>
              <w:t>Результат</w:t>
            </w:r>
          </w:p>
        </w:tc>
      </w:tr>
      <w:tr w:rsidR="007A162D" w14:paraId="5AF00B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5994" w14:textId="77777777" w:rsidR="007A162D" w:rsidRDefault="007A162D">
            <w:pPr>
              <w:pStyle w:val="vgutTableText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801F" w14:textId="77777777" w:rsidR="007A162D" w:rsidRDefault="007A162D">
            <w:pPr>
              <w:pStyle w:val="vgutTableText"/>
            </w:pPr>
            <w:r>
              <w:t>Прохождение инструктажей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FAAE" w14:textId="77777777" w:rsidR="007A162D" w:rsidRDefault="007A162D">
            <w:pPr>
              <w:pStyle w:val="vgutTableText"/>
            </w:pPr>
            <w:r>
              <w:t>17.01.2026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7C1BF" w14:textId="77777777" w:rsidR="007A162D" w:rsidRDefault="007A162D">
            <w:pPr>
              <w:pStyle w:val="vgutTableText"/>
            </w:pPr>
            <w:r>
              <w:t>Ознакомиться с правилами внутреннего распорядка, охраной труда и техникой безопасности.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0A2BD" w14:textId="77777777" w:rsidR="007A162D" w:rsidRDefault="007A162D">
            <w:pPr>
              <w:pStyle w:val="vgutTableText"/>
            </w:pPr>
            <w:r>
              <w:t>Отметка в журнале инструктажа, допуск к работе.</w:t>
            </w:r>
          </w:p>
        </w:tc>
      </w:tr>
      <w:tr w:rsidR="007A162D" w14:paraId="1E9F081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86627" w14:textId="77777777" w:rsidR="007A162D" w:rsidRDefault="007A162D">
            <w:pPr>
              <w:pStyle w:val="vgutTableText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CC97" w14:textId="77777777" w:rsidR="007A162D" w:rsidRDefault="007A162D">
            <w:pPr>
              <w:pStyle w:val="vgutTableText"/>
            </w:pPr>
            <w:r>
              <w:t>Постановка задачи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CC8AC" w14:textId="77777777" w:rsidR="007A162D" w:rsidRDefault="007A162D">
            <w:pPr>
              <w:pStyle w:val="vgutTableText"/>
            </w:pPr>
            <w:r>
              <w:t>18.01.2026 – 20.01.2026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463A" w14:textId="77777777" w:rsidR="007A162D" w:rsidRDefault="007A162D">
            <w:pPr>
              <w:pStyle w:val="vgutTableText"/>
            </w:pPr>
            <w:r>
              <w:t>Определить цели и границы проекта, сформулировать основные требования.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ED72" w14:textId="77777777" w:rsidR="007A162D" w:rsidRDefault="007A162D">
            <w:pPr>
              <w:pStyle w:val="vgutTableText"/>
            </w:pPr>
            <w:r>
              <w:t>Согласованный перечень функциональных требований.</w:t>
            </w:r>
          </w:p>
        </w:tc>
      </w:tr>
      <w:tr w:rsidR="007A162D" w14:paraId="7FAB31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B78B" w14:textId="77777777" w:rsidR="007A162D" w:rsidRDefault="007A162D">
            <w:pPr>
              <w:pStyle w:val="vgutTableText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C3120" w14:textId="77777777" w:rsidR="007A162D" w:rsidRDefault="007A162D">
            <w:pPr>
              <w:pStyle w:val="vgutTableText"/>
            </w:pPr>
            <w:r>
              <w:t>Настройка рабочего окружения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8C78" w14:textId="77777777" w:rsidR="007A162D" w:rsidRDefault="007A162D">
            <w:pPr>
              <w:pStyle w:val="vgutTableText"/>
            </w:pPr>
            <w:r>
              <w:t>21.01.2026 – 25.01.2026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8407" w14:textId="77777777" w:rsidR="007A162D" w:rsidRDefault="007A162D">
            <w:pPr>
              <w:pStyle w:val="vgutTableText"/>
            </w:pPr>
            <w:r>
              <w:t>Установить и настроить необходимые инструменты разработки, библиотеки и системы контроля версий.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CF5F" w14:textId="77777777" w:rsidR="007A162D" w:rsidRDefault="007A162D">
            <w:pPr>
              <w:pStyle w:val="vgutTableText"/>
            </w:pPr>
            <w:r>
              <w:t>Готовая к работе среда разработки.</w:t>
            </w:r>
          </w:p>
        </w:tc>
      </w:tr>
      <w:tr w:rsidR="007A162D" w14:paraId="3700B8C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05C1A" w14:textId="77777777" w:rsidR="007A162D" w:rsidRDefault="007A162D">
            <w:pPr>
              <w:pStyle w:val="vgutTableText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4B0E" w14:textId="77777777" w:rsidR="007A162D" w:rsidRDefault="007A162D">
            <w:pPr>
              <w:pStyle w:val="vgutTableText"/>
            </w:pPr>
            <w:r>
              <w:t>Анализ предметной области и составление ТЗ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2A5B" w14:textId="10EF8344" w:rsidR="007A162D" w:rsidRDefault="007A162D">
            <w:pPr>
              <w:pStyle w:val="vgutTableText"/>
            </w:pPr>
            <w:r>
              <w:t>26.01.2026 – 15.02.2026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BCFD5" w14:textId="77777777" w:rsidR="007A162D" w:rsidRDefault="007A162D">
            <w:pPr>
              <w:pStyle w:val="vgutTableText"/>
            </w:pPr>
            <w:r>
              <w:t>Изучить специфику области, составить расширенное техническое задание.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F1FF" w14:textId="77777777" w:rsidR="007A162D" w:rsidRDefault="007A162D">
            <w:pPr>
              <w:pStyle w:val="vgutTableText"/>
            </w:pPr>
            <w:r>
              <w:t>Утвержденное расширенное ТЗ.</w:t>
            </w:r>
          </w:p>
        </w:tc>
      </w:tr>
      <w:tr w:rsidR="007A162D" w14:paraId="5D1F044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C73FE" w14:textId="77777777" w:rsidR="007A162D" w:rsidRDefault="007A162D">
            <w:pPr>
              <w:pStyle w:val="vgutTableTex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B3BD" w14:textId="77777777" w:rsidR="007A162D" w:rsidRDefault="007A162D">
            <w:pPr>
              <w:pStyle w:val="vgutTableText"/>
            </w:pPr>
            <w:r>
              <w:t>Проектирование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E12AF" w14:textId="24F741B6" w:rsidR="007A162D" w:rsidRDefault="007A162D">
            <w:pPr>
              <w:pStyle w:val="vgutTableText"/>
            </w:pPr>
            <w:r>
              <w:t>1</w:t>
            </w:r>
            <w:r w:rsidR="00E037C0">
              <w:t>6</w:t>
            </w:r>
            <w:r>
              <w:t>.02.2026 – 1</w:t>
            </w:r>
            <w:r w:rsidR="00E037C0">
              <w:t>7</w:t>
            </w:r>
            <w:r>
              <w:t>.02.2026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F7FD2" w14:textId="77777777" w:rsidR="007A162D" w:rsidRDefault="007A162D">
            <w:pPr>
              <w:pStyle w:val="vgutTableText"/>
            </w:pPr>
            <w:r>
              <w:t>Спроектировать логику приложения, и интерфейс.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75044" w14:textId="1CA387B0" w:rsidR="00B61928" w:rsidRPr="00E037C0" w:rsidRDefault="007A162D">
            <w:pPr>
              <w:pStyle w:val="vgutTableText"/>
              <w:rPr>
                <w:lang w:val="en-US"/>
              </w:rPr>
            </w:pPr>
            <w:r>
              <w:t>Схемы алгоритмов</w:t>
            </w:r>
            <w:r w:rsidR="00E037C0">
              <w:rPr>
                <w:lang w:val="en-US"/>
              </w:rPr>
              <w:t>.</w:t>
            </w:r>
          </w:p>
        </w:tc>
      </w:tr>
      <w:tr w:rsidR="007A162D" w14:paraId="3AD80B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45E95" w14:textId="77777777" w:rsidR="007A162D" w:rsidRDefault="007A162D">
            <w:pPr>
              <w:pStyle w:val="vgutTableText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297B" w14:textId="77777777" w:rsidR="007A162D" w:rsidRDefault="007A162D">
            <w:pPr>
              <w:pStyle w:val="vgutTableText"/>
            </w:pPr>
            <w:r>
              <w:t>Реализация программного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4C19" w14:textId="7C1F2473" w:rsidR="007A162D" w:rsidRDefault="007A162D">
            <w:pPr>
              <w:pStyle w:val="vgutTableText"/>
            </w:pPr>
            <w:r>
              <w:t>1</w:t>
            </w:r>
            <w:r w:rsidR="00E037C0">
              <w:t>8</w:t>
            </w:r>
            <w:r>
              <w:t>.02.2026 – 01.0</w:t>
            </w:r>
            <w:r w:rsidR="00E037C0">
              <w:t>4</w:t>
            </w:r>
            <w:r>
              <w:t>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0AAA" w14:textId="77777777" w:rsidR="007A162D" w:rsidRDefault="007A162D">
            <w:pPr>
              <w:pStyle w:val="vgutTableText"/>
            </w:pPr>
            <w:r>
              <w:t>Выполнить кодирование основного функционала в соответствии с этапом проектирования.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EDC59" w14:textId="77777777" w:rsidR="007A162D" w:rsidRDefault="007A162D">
            <w:pPr>
              <w:pStyle w:val="vgutTableText"/>
            </w:pPr>
            <w:r>
              <w:t>Исходный код приложения.</w:t>
            </w:r>
          </w:p>
        </w:tc>
      </w:tr>
      <w:tr w:rsidR="007A162D" w14:paraId="6501E6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F1DA" w14:textId="77777777" w:rsidR="007A162D" w:rsidRDefault="007A162D">
            <w:pPr>
              <w:pStyle w:val="vgutTableText"/>
            </w:pPr>
            <w: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FB42" w14:textId="77777777" w:rsidR="007A162D" w:rsidRDefault="007A162D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DC42" w14:textId="56D6BEA7" w:rsidR="007A162D" w:rsidRDefault="007A162D">
            <w:pPr>
              <w:pStyle w:val="vgutTableText"/>
            </w:pPr>
            <w:r>
              <w:t>02.0</w:t>
            </w:r>
            <w:r w:rsidR="00E037C0">
              <w:t>4</w:t>
            </w:r>
            <w:r>
              <w:t xml:space="preserve">.2026 – </w:t>
            </w:r>
            <w:r w:rsidR="00E037C0">
              <w:t>01</w:t>
            </w:r>
            <w:r>
              <w:t>.0</w:t>
            </w:r>
            <w:r w:rsidR="00E037C0">
              <w:t>6</w:t>
            </w:r>
            <w:r>
              <w:t>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19C2E" w14:textId="77777777" w:rsidR="007A162D" w:rsidRDefault="007A162D">
            <w:pPr>
              <w:pStyle w:val="vgutTableText"/>
            </w:pPr>
            <w:r>
              <w:t>Провести функциональное тестирование, выявить и устранить программные ошибки.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6023" w14:textId="77777777" w:rsidR="007A162D" w:rsidRDefault="007A162D">
            <w:pPr>
              <w:pStyle w:val="vgutTableText"/>
            </w:pPr>
            <w:r>
              <w:t>Стабильно работающее ПО без критических ошибок.</w:t>
            </w:r>
          </w:p>
        </w:tc>
      </w:tr>
      <w:tr w:rsidR="00E037C0" w14:paraId="2FFC58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8B74" w14:textId="7ECB808E" w:rsidR="00E037C0" w:rsidRPr="00E037C0" w:rsidRDefault="00E037C0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B86E" w14:textId="5344C922" w:rsidR="00E037C0" w:rsidRDefault="00E037C0">
            <w:pPr>
              <w:pStyle w:val="vgutTableText"/>
            </w:pPr>
            <w:r>
              <w:t>Составление РП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4541" w14:textId="61173747" w:rsidR="00E037C0" w:rsidRDefault="00E037C0">
            <w:pPr>
              <w:pStyle w:val="vgutTableText"/>
            </w:pPr>
            <w:r>
              <w:t>02.06.2026 – 03.06.2026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9AAB" w14:textId="3049DEB9" w:rsidR="00E037C0" w:rsidRDefault="00E037C0">
            <w:pPr>
              <w:pStyle w:val="vgutTableText"/>
            </w:pPr>
            <w:r>
              <w:t>Составить РП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539C" w14:textId="2E0AB0FB" w:rsidR="00E037C0" w:rsidRDefault="00E037C0" w:rsidP="00E037C0">
            <w:pPr>
              <w:pStyle w:val="vgutTableText"/>
            </w:pPr>
            <w:r>
              <w:t>РП</w:t>
            </w:r>
          </w:p>
        </w:tc>
      </w:tr>
      <w:tr w:rsidR="00E037C0" w14:paraId="3C76C3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F70E" w14:textId="600FB581" w:rsidR="00E037C0" w:rsidRPr="00E037C0" w:rsidRDefault="00E037C0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9A85" w14:textId="40DF454A" w:rsidR="00E037C0" w:rsidRDefault="00E037C0">
            <w:pPr>
              <w:pStyle w:val="vgutTableText"/>
            </w:pPr>
            <w:r>
              <w:t>Составление ПМИ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B044" w14:textId="2EFC9EB5" w:rsidR="00E037C0" w:rsidRDefault="00E037C0">
            <w:pPr>
              <w:pStyle w:val="vgutTableText"/>
            </w:pPr>
            <w:r>
              <w:t>04.06.2026 – 10.06.2026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F346" w14:textId="6C6A0DBA" w:rsidR="00E037C0" w:rsidRDefault="00E037C0">
            <w:pPr>
              <w:pStyle w:val="vgutTableText"/>
            </w:pPr>
            <w:r>
              <w:t>Составить ПМИ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A4B6" w14:textId="35F83AAA" w:rsidR="00E037C0" w:rsidRDefault="00E037C0">
            <w:pPr>
              <w:pStyle w:val="vgutTableText"/>
            </w:pPr>
            <w:r>
              <w:t>ПМИ</w:t>
            </w:r>
          </w:p>
        </w:tc>
      </w:tr>
      <w:tr w:rsidR="007A162D" w14:paraId="759C89C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CFC8" w14:textId="7799EAF5" w:rsidR="007A162D" w:rsidRPr="00E037C0" w:rsidRDefault="00E037C0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9EC2C" w14:textId="77777777" w:rsidR="007A162D" w:rsidRDefault="007A162D">
            <w:pPr>
              <w:pStyle w:val="vgutTableText"/>
            </w:pPr>
            <w:r>
              <w:t>Подготовка отчетной документации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1685" w14:textId="21ACC264" w:rsidR="007A162D" w:rsidRDefault="00E037C0">
            <w:pPr>
              <w:pStyle w:val="vgutTableText"/>
            </w:pPr>
            <w:r>
              <w:t>11</w:t>
            </w:r>
            <w:r w:rsidR="007A162D">
              <w:t>.0</w:t>
            </w:r>
            <w:r>
              <w:t>6</w:t>
            </w:r>
            <w:r w:rsidR="007A162D">
              <w:t xml:space="preserve">.2026 – </w:t>
            </w:r>
            <w:r>
              <w:t>19</w:t>
            </w:r>
            <w:r w:rsidR="007A162D">
              <w:t>.06.2026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D18B" w14:textId="77777777" w:rsidR="007A162D" w:rsidRDefault="007A162D">
            <w:pPr>
              <w:pStyle w:val="vgutTableText"/>
            </w:pPr>
            <w:r>
              <w:t>Описать реализованные алгоритмы и подготовить пояснительную записку.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5AA8C" w14:textId="77777777" w:rsidR="007A162D" w:rsidRDefault="007A162D">
            <w:pPr>
              <w:pStyle w:val="vgutTableText"/>
            </w:pPr>
            <w:r>
              <w:t>Отчет по практике с описанием алгоритмов.</w:t>
            </w:r>
          </w:p>
        </w:tc>
      </w:tr>
      <w:tr w:rsidR="007A162D" w14:paraId="2CDEC3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FB8F2" w14:textId="1C42C832" w:rsidR="007A162D" w:rsidRPr="00E037C0" w:rsidRDefault="00E037C0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E160" w14:textId="700B33D9" w:rsidR="007A162D" w:rsidRPr="00B61928" w:rsidRDefault="00B61928">
            <w:pPr>
              <w:pStyle w:val="vgutTableText"/>
              <w:rPr>
                <w:lang w:val="en-US"/>
              </w:rPr>
            </w:pPr>
            <w:r>
              <w:t>Прие</w:t>
            </w:r>
            <w:r w:rsidR="00E037C0">
              <w:t>мо-сдаточные испытания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0E1F6" w14:textId="0E1F2234" w:rsidR="007A162D" w:rsidRDefault="007A162D">
            <w:pPr>
              <w:pStyle w:val="vgutTableText"/>
            </w:pPr>
            <w:r>
              <w:t>20.06.2026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7C27" w14:textId="77777777" w:rsidR="007A162D" w:rsidRDefault="007A162D">
            <w:pPr>
              <w:pStyle w:val="vgutTableText"/>
            </w:pPr>
            <w:r>
              <w:t>Подготовиться к защите результатов и сдать зачет по практике.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9939" w14:textId="4647A3C2" w:rsidR="007A162D" w:rsidRPr="00E037C0" w:rsidRDefault="00B61928">
            <w:pPr>
              <w:pStyle w:val="vgutTableText"/>
              <w:rPr>
                <w:lang w:val="en-US"/>
              </w:rPr>
            </w:pPr>
            <w:r>
              <w:t>Акт приемки</w:t>
            </w:r>
            <w:r w:rsidR="00E037C0">
              <w:t>, протокол испытаний.</w:t>
            </w:r>
          </w:p>
        </w:tc>
      </w:tr>
    </w:tbl>
    <w:p w14:paraId="790E1E20" w14:textId="77777777" w:rsidR="007A162D" w:rsidRDefault="007A162D" w:rsidP="007A162D">
      <w:pPr>
        <w:rPr>
          <w:szCs w:val="24"/>
        </w:rPr>
      </w:pPr>
    </w:p>
    <w:p w14:paraId="7E2B9E48" w14:textId="5658A605" w:rsidR="008F6FA6" w:rsidRDefault="008F6FA6" w:rsidP="008F6FA6">
      <w:pPr>
        <w:pStyle w:val="1"/>
      </w:pPr>
      <w:r>
        <w:lastRenderedPageBreak/>
        <w:t>Требования к документированию</w:t>
      </w:r>
      <w:bookmarkEnd w:id="2"/>
      <w:bookmarkEnd w:id="3"/>
      <w:bookmarkEnd w:id="35"/>
    </w:p>
    <w:p w14:paraId="6B8CE9BE" w14:textId="1E72FEC2" w:rsidR="00AC5737" w:rsidRPr="00AC5737" w:rsidRDefault="00AC5737" w:rsidP="00AC5737">
      <w:r w:rsidRPr="00AC5737">
        <w:t>В рамках создания, обеспечения функционирования и развития интегрированной системы разрабатываются следующие документы:</w:t>
      </w:r>
    </w:p>
    <w:p w14:paraId="2FCA7ABA" w14:textId="67708A14" w:rsidR="00AC5737" w:rsidRDefault="009E0ABC" w:rsidP="004F1D39">
      <w:pPr>
        <w:pStyle w:val="a0"/>
        <w:ind w:left="0" w:firstLine="851"/>
      </w:pPr>
      <w:r>
        <w:t>техническое задание;</w:t>
      </w:r>
    </w:p>
    <w:p w14:paraId="2A971EC3" w14:textId="636E122E" w:rsidR="00AC5737" w:rsidRDefault="009E0ABC" w:rsidP="004F1D39">
      <w:pPr>
        <w:pStyle w:val="a0"/>
        <w:ind w:left="0" w:firstLine="851"/>
      </w:pPr>
      <w:r>
        <w:t>отчет по практике;</w:t>
      </w:r>
    </w:p>
    <w:p w14:paraId="0377B60D" w14:textId="10BC64A7" w:rsidR="00AC5737" w:rsidRDefault="009E0ABC" w:rsidP="004F1D39">
      <w:pPr>
        <w:pStyle w:val="a0"/>
        <w:ind w:left="0" w:firstLine="851"/>
      </w:pPr>
      <w:r>
        <w:t>программа и методика испытаний;</w:t>
      </w:r>
    </w:p>
    <w:p w14:paraId="2C234C2F" w14:textId="7F894A63" w:rsidR="00AC5737" w:rsidRDefault="009E0ABC" w:rsidP="004F1D39">
      <w:pPr>
        <w:pStyle w:val="a0"/>
        <w:ind w:left="0" w:firstLine="851"/>
      </w:pPr>
      <w:r>
        <w:t>руководство пользователя.</w:t>
      </w:r>
    </w:p>
    <w:p w14:paraId="3236E551" w14:textId="77777777" w:rsidR="00B61928" w:rsidRDefault="00B61928" w:rsidP="00B61928">
      <w:r w:rsidRPr="00B61928">
        <w:t>Все вышеперечисленные документы должны быть написаны с учетом требований:</w:t>
      </w:r>
    </w:p>
    <w:p w14:paraId="12AB9D7F" w14:textId="1CBA4D5F" w:rsidR="00B61928" w:rsidRDefault="00B61928" w:rsidP="00B61928">
      <w:pPr>
        <w:pStyle w:val="a0"/>
        <w:ind w:left="0" w:firstLine="851"/>
      </w:pPr>
      <w:r w:rsidRPr="00B61928">
        <w:t xml:space="preserve">СТП </w:t>
      </w:r>
      <w:proofErr w:type="spellStart"/>
      <w:r w:rsidRPr="00B61928">
        <w:t>ВятГУ</w:t>
      </w:r>
      <w:proofErr w:type="spellEnd"/>
      <w:r w:rsidRPr="00B61928">
        <w:t xml:space="preserve"> 101-2004;</w:t>
      </w:r>
    </w:p>
    <w:p w14:paraId="010328E7" w14:textId="10FECFAD" w:rsidR="00B61928" w:rsidRDefault="00B61928" w:rsidP="00B61928">
      <w:pPr>
        <w:pStyle w:val="a0"/>
        <w:ind w:left="0" w:firstLine="851"/>
      </w:pPr>
      <w:r w:rsidRPr="00B61928">
        <w:t xml:space="preserve"> ГОСТ 34.602</w:t>
      </w:r>
      <w:r w:rsidR="00E037C0">
        <w:t>-</w:t>
      </w:r>
      <w:r w:rsidRPr="00B61928">
        <w:t>2020;</w:t>
      </w:r>
    </w:p>
    <w:p w14:paraId="2531D5C0" w14:textId="755BA5FE" w:rsidR="00E037C0" w:rsidRDefault="00E037C0" w:rsidP="00B61928">
      <w:pPr>
        <w:pStyle w:val="a0"/>
        <w:ind w:left="0" w:firstLine="851"/>
      </w:pPr>
      <w:r>
        <w:t>ГОСТ 34.201-2020;</w:t>
      </w:r>
    </w:p>
    <w:p w14:paraId="4D066FE9" w14:textId="77777777" w:rsidR="00B61928" w:rsidRDefault="00B61928" w:rsidP="00B61928">
      <w:pPr>
        <w:pStyle w:val="a0"/>
        <w:ind w:left="0" w:firstLine="851"/>
      </w:pPr>
      <w:r w:rsidRPr="00B61928">
        <w:t xml:space="preserve"> ГОСТ 7.32-2017;</w:t>
      </w:r>
    </w:p>
    <w:p w14:paraId="6C9B1E5D" w14:textId="77777777" w:rsidR="00B61928" w:rsidRDefault="00B61928" w:rsidP="00B61928">
      <w:pPr>
        <w:pStyle w:val="a0"/>
        <w:ind w:left="0" w:firstLine="851"/>
      </w:pPr>
      <w:r w:rsidRPr="00B61928">
        <w:t xml:space="preserve"> ГОСТ Р 59795-2021;</w:t>
      </w:r>
    </w:p>
    <w:p w14:paraId="2D7E9ED6" w14:textId="75A4272C" w:rsidR="00B61928" w:rsidRDefault="00B61928" w:rsidP="00B61928">
      <w:pPr>
        <w:pStyle w:val="a0"/>
        <w:ind w:left="0" w:firstLine="851"/>
      </w:pPr>
      <w:r w:rsidRPr="00B61928">
        <w:t>ГОСТ Р 59792-2021</w:t>
      </w:r>
      <w:r w:rsidR="00E037C0">
        <w:t>;</w:t>
      </w:r>
    </w:p>
    <w:p w14:paraId="02307199" w14:textId="1519F5FF" w:rsidR="00E037C0" w:rsidRDefault="00E037C0" w:rsidP="00B61928">
      <w:pPr>
        <w:pStyle w:val="a0"/>
        <w:ind w:left="0" w:firstLine="851"/>
      </w:pPr>
      <w:r>
        <w:t>ГОСТ Р 59793-2021.</w:t>
      </w:r>
    </w:p>
    <w:p w14:paraId="101B6603" w14:textId="55256B21" w:rsidR="001F51F7" w:rsidRDefault="001F51F7" w:rsidP="001F51F7">
      <w:pPr>
        <w:pStyle w:val="1"/>
      </w:pPr>
      <w:bookmarkStart w:id="36" w:name="_Toc223771219"/>
      <w:r>
        <w:lastRenderedPageBreak/>
        <w:t>Требования к приемо-сдаточным процедурам</w:t>
      </w:r>
      <w:bookmarkEnd w:id="36"/>
    </w:p>
    <w:p w14:paraId="550C47AE" w14:textId="77777777" w:rsidR="006D3FCC" w:rsidRDefault="006D3FCC" w:rsidP="006D3FCC">
      <w:r>
        <w:t xml:space="preserve">Приемо-сдаточные работы должны проводиться на территории объекта ФГБОУ ВО «Вятский государственный университет» (Колледж </w:t>
      </w:r>
      <w:proofErr w:type="spellStart"/>
      <w:r>
        <w:t>ВятГУ</w:t>
      </w:r>
      <w:proofErr w:type="spellEnd"/>
      <w:r>
        <w:t xml:space="preserve">), расположенного по адресу г. Киров, ул.  Владимирская улица д. 77. </w:t>
      </w:r>
    </w:p>
    <w:p w14:paraId="5326BF51" w14:textId="77777777" w:rsidR="006D3FCC" w:rsidRDefault="006D3FCC" w:rsidP="006D3FCC">
      <w:r>
        <w:t xml:space="preserve">Приемо-сдаточные работы должны проходить в присутствии Приемо-сдаточной комиссии в составе: </w:t>
      </w:r>
    </w:p>
    <w:p w14:paraId="10866FDA" w14:textId="0C8745CC" w:rsidR="006D3FCC" w:rsidRDefault="006D3FCC" w:rsidP="004F1D39">
      <w:pPr>
        <w:pStyle w:val="a0"/>
        <w:ind w:left="0" w:firstLine="851"/>
      </w:pPr>
      <w:r>
        <w:t>Чистяков Геннадий Андреевич – руководитель образовательной программы 09.02.07 Информационные системы и программирование;</w:t>
      </w:r>
    </w:p>
    <w:p w14:paraId="107DC77A" w14:textId="21B70E21" w:rsidR="006D3FCC" w:rsidRDefault="006D3FCC" w:rsidP="004F1D39">
      <w:pPr>
        <w:pStyle w:val="a0"/>
        <w:ind w:left="0" w:firstLine="851"/>
      </w:pPr>
      <w:proofErr w:type="spellStart"/>
      <w:r>
        <w:t>Ржаникова</w:t>
      </w:r>
      <w:proofErr w:type="spellEnd"/>
      <w:r>
        <w:t xml:space="preserve"> Елена Дмитриевна – руководитель по разработке технического задания, </w:t>
      </w:r>
    </w:p>
    <w:p w14:paraId="445A5F86" w14:textId="7EBA832E" w:rsidR="006D3FCC" w:rsidRDefault="0029168C" w:rsidP="004F1D39">
      <w:pPr>
        <w:pStyle w:val="a0"/>
        <w:ind w:left="0" w:firstLine="851"/>
      </w:pPr>
      <w:r>
        <w:t>Крутиков Александр Константинович</w:t>
      </w:r>
      <w:r w:rsidR="006D3FCC">
        <w:t xml:space="preserve"> – руководитель учебной практики;</w:t>
      </w:r>
    </w:p>
    <w:p w14:paraId="5A0F671A" w14:textId="5E176DAB" w:rsidR="006D3FCC" w:rsidRDefault="006D3FCC" w:rsidP="004F1D39">
      <w:pPr>
        <w:pStyle w:val="a0"/>
        <w:ind w:left="0" w:firstLine="851"/>
      </w:pPr>
      <w:r>
        <w:t>Самоделкин Павел Андреевич – руководитель по внедрению информационных систем;</w:t>
      </w:r>
    </w:p>
    <w:p w14:paraId="1BF33EF8" w14:textId="58FAD804" w:rsidR="006D3FCC" w:rsidRDefault="006D3FCC" w:rsidP="004F1D39">
      <w:pPr>
        <w:pStyle w:val="a0"/>
        <w:ind w:left="0" w:firstLine="851"/>
      </w:pPr>
      <w:r>
        <w:t xml:space="preserve">а также Исполнителя – студент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), группы ИСПк-202-52-00,</w:t>
      </w:r>
      <w:r w:rsidRPr="006D3FCC">
        <w:t xml:space="preserve"> </w:t>
      </w:r>
      <w:r>
        <w:t>Рогова Алиса Сергеевна</w:t>
      </w:r>
    </w:p>
    <w:p w14:paraId="5DC3607F" w14:textId="77777777" w:rsidR="006D3FCC" w:rsidRDefault="006D3FCC" w:rsidP="006D3FCC">
      <w:r>
        <w:t>Исполнитель предъявляет Приемо-сдаточной комиссии следующую комплектацию документации:</w:t>
      </w:r>
    </w:p>
    <w:p w14:paraId="2B59CF04" w14:textId="01CEF168" w:rsidR="006D3FCC" w:rsidRDefault="006D3FCC" w:rsidP="004F1D39">
      <w:pPr>
        <w:pStyle w:val="a0"/>
        <w:ind w:left="0" w:firstLine="851"/>
      </w:pPr>
      <w:r>
        <w:t>техническое задание;</w:t>
      </w:r>
    </w:p>
    <w:p w14:paraId="2F678EFE" w14:textId="0672E930" w:rsidR="006D3FCC" w:rsidRDefault="006D3FCC" w:rsidP="004F1D39">
      <w:pPr>
        <w:pStyle w:val="a0"/>
        <w:ind w:left="0" w:firstLine="851"/>
      </w:pPr>
      <w:r>
        <w:t>программа «</w:t>
      </w:r>
      <w:proofErr w:type="spellStart"/>
      <w:r>
        <w:t>Бомбермен</w:t>
      </w:r>
      <w:proofErr w:type="spellEnd"/>
      <w:r>
        <w:t>», разработанное по настоящему техническому заданию;</w:t>
      </w:r>
    </w:p>
    <w:p w14:paraId="32E56524" w14:textId="7D85AF1D" w:rsidR="006D3FCC" w:rsidRDefault="006D3FCC" w:rsidP="004F1D39">
      <w:pPr>
        <w:pStyle w:val="a0"/>
        <w:ind w:left="0" w:firstLine="851"/>
      </w:pPr>
      <w:r>
        <w:t>руководство пользователя;</w:t>
      </w:r>
    </w:p>
    <w:p w14:paraId="2565D8C4" w14:textId="56AA91CB" w:rsidR="006D3FCC" w:rsidRDefault="006D3FCC" w:rsidP="004F1D39">
      <w:pPr>
        <w:pStyle w:val="a0"/>
        <w:ind w:left="0" w:firstLine="851"/>
      </w:pPr>
      <w:r>
        <w:t>отчет по УП;</w:t>
      </w:r>
    </w:p>
    <w:p w14:paraId="4F39A401" w14:textId="168544E9" w:rsidR="006D3FCC" w:rsidRDefault="006D3FCC" w:rsidP="004F1D39">
      <w:pPr>
        <w:pStyle w:val="a0"/>
        <w:ind w:left="0" w:firstLine="851"/>
      </w:pPr>
      <w:r>
        <w:t>программу и методику испытаний.</w:t>
      </w:r>
    </w:p>
    <w:p w14:paraId="71559B2B" w14:textId="317EFDFA" w:rsidR="006D3FCC" w:rsidRDefault="006D3FCC" w:rsidP="006D3FCC">
      <w:r>
        <w:t>В свою очередь Приемо-сдаточная комиссия сопоставляет результат выполненных работ – программа «</w:t>
      </w:r>
      <w:proofErr w:type="spellStart"/>
      <w:r>
        <w:t>Бомбермен</w:t>
      </w:r>
      <w:proofErr w:type="spellEnd"/>
      <w:r>
        <w:t>» с ТЗ, описывающее каким должен быть программный продукт; производит тестирование по специально разработанной Исполнителем программе и методике испытаний, в соответствии с ГОСТ Р 59792–2021 и ГОСТ Р 59795–2021; а также утверждает или отклоняет предоставленную комплектацию документацию Исполнителем.</w:t>
      </w:r>
    </w:p>
    <w:p w14:paraId="7C2EB488" w14:textId="77777777" w:rsidR="006D3FCC" w:rsidRDefault="006D3FCC" w:rsidP="006D3FCC">
      <w:r>
        <w:t>Факт завершения работ оформляется актом приема-сдачи работ, если: все пункты ТЗ соответствуют предоставленной программе, программа проверено на корректную работоспособность при помощи программы и методики испытаний, а также предоставлена полная комплектация документации.</w:t>
      </w:r>
    </w:p>
    <w:p w14:paraId="3E1A3B35" w14:textId="26D0C59C" w:rsidR="006A5555" w:rsidRPr="006A5555" w:rsidRDefault="006D3FCC" w:rsidP="006D3FCC">
      <w:r>
        <w:t>В случае выявления замечаний: составляется перечень дефектов с указанием сроков устранения, далее проводится повторная проверка в указанный срок.</w:t>
      </w:r>
    </w:p>
    <w:sectPr w:rsidR="006A5555" w:rsidRPr="006A5555" w:rsidSect="00110DDE">
      <w:headerReference w:type="default" r:id="rId15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DF8F" w14:textId="77777777" w:rsidR="005C372F" w:rsidRDefault="005C372F">
      <w:pPr>
        <w:spacing w:before="0" w:line="240" w:lineRule="auto"/>
      </w:pPr>
      <w:r>
        <w:separator/>
      </w:r>
    </w:p>
  </w:endnote>
  <w:endnote w:type="continuationSeparator" w:id="0">
    <w:p w14:paraId="25EF24AE" w14:textId="77777777" w:rsidR="005C372F" w:rsidRDefault="005C372F">
      <w:pPr>
        <w:spacing w:before="0" w:line="240" w:lineRule="auto"/>
      </w:pPr>
      <w:r>
        <w:continuationSeparator/>
      </w:r>
    </w:p>
  </w:endnote>
  <w:endnote w:type="continuationNotice" w:id="1">
    <w:p w14:paraId="6EBE63AA" w14:textId="77777777" w:rsidR="005C372F" w:rsidRDefault="005C372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7A4F" w14:textId="77777777" w:rsidR="005C372F" w:rsidRDefault="005C372F" w:rsidP="00990EAC">
      <w:pPr>
        <w:spacing w:before="0" w:line="240" w:lineRule="auto"/>
      </w:pPr>
      <w:r>
        <w:separator/>
      </w:r>
    </w:p>
  </w:footnote>
  <w:footnote w:type="continuationSeparator" w:id="0">
    <w:p w14:paraId="7F9A37BB" w14:textId="77777777" w:rsidR="005C372F" w:rsidRDefault="005C372F" w:rsidP="00990EAC">
      <w:pPr>
        <w:spacing w:before="0" w:line="240" w:lineRule="auto"/>
      </w:pPr>
      <w:r>
        <w:continuationSeparator/>
      </w:r>
    </w:p>
  </w:footnote>
  <w:footnote w:type="continuationNotice" w:id="1">
    <w:p w14:paraId="251FDB5C" w14:textId="77777777" w:rsidR="005C372F" w:rsidRDefault="005C372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860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D5D59"/>
    <w:multiLevelType w:val="multilevel"/>
    <w:tmpl w:val="7B48F6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2C0736C2"/>
    <w:multiLevelType w:val="multilevel"/>
    <w:tmpl w:val="E32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CEB20EC"/>
    <w:multiLevelType w:val="multilevel"/>
    <w:tmpl w:val="9C862E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5197190"/>
    <w:multiLevelType w:val="multilevel"/>
    <w:tmpl w:val="D93C81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861504051">
    <w:abstractNumId w:val="6"/>
  </w:num>
  <w:num w:numId="2" w16cid:durableId="1882549324">
    <w:abstractNumId w:val="0"/>
  </w:num>
  <w:num w:numId="3" w16cid:durableId="1881237855">
    <w:abstractNumId w:val="8"/>
  </w:num>
  <w:num w:numId="4" w16cid:durableId="1136411441">
    <w:abstractNumId w:val="1"/>
  </w:num>
  <w:num w:numId="5" w16cid:durableId="798769255">
    <w:abstractNumId w:val="2"/>
  </w:num>
  <w:num w:numId="6" w16cid:durableId="259262656">
    <w:abstractNumId w:val="12"/>
  </w:num>
  <w:num w:numId="7" w16cid:durableId="1611469915">
    <w:abstractNumId w:val="14"/>
  </w:num>
  <w:num w:numId="8" w16cid:durableId="1795056951">
    <w:abstractNumId w:val="19"/>
  </w:num>
  <w:num w:numId="9" w16cid:durableId="1693995237">
    <w:abstractNumId w:val="20"/>
  </w:num>
  <w:num w:numId="10" w16cid:durableId="616910414">
    <w:abstractNumId w:val="13"/>
  </w:num>
  <w:num w:numId="11" w16cid:durableId="267004550">
    <w:abstractNumId w:val="16"/>
  </w:num>
  <w:num w:numId="12" w16cid:durableId="1635451295">
    <w:abstractNumId w:val="22"/>
  </w:num>
  <w:num w:numId="13" w16cid:durableId="1156606356">
    <w:abstractNumId w:val="9"/>
  </w:num>
  <w:num w:numId="14" w16cid:durableId="2132626704">
    <w:abstractNumId w:val="11"/>
  </w:num>
  <w:num w:numId="15" w16cid:durableId="922419701">
    <w:abstractNumId w:val="5"/>
  </w:num>
  <w:num w:numId="16" w16cid:durableId="1527518047">
    <w:abstractNumId w:val="21"/>
  </w:num>
  <w:num w:numId="17" w16cid:durableId="250162172">
    <w:abstractNumId w:val="17"/>
  </w:num>
  <w:num w:numId="18" w16cid:durableId="1502770857">
    <w:abstractNumId w:val="3"/>
  </w:num>
  <w:num w:numId="19" w16cid:durableId="2029410661">
    <w:abstractNumId w:val="10"/>
  </w:num>
  <w:num w:numId="20" w16cid:durableId="1903321149">
    <w:abstractNumId w:val="4"/>
  </w:num>
  <w:num w:numId="21" w16cid:durableId="1451587085">
    <w:abstractNumId w:val="6"/>
  </w:num>
  <w:num w:numId="22" w16cid:durableId="132215887">
    <w:abstractNumId w:val="6"/>
  </w:num>
  <w:num w:numId="23" w16cid:durableId="1372922890">
    <w:abstractNumId w:val="6"/>
  </w:num>
  <w:num w:numId="24" w16cid:durableId="125591625">
    <w:abstractNumId w:val="6"/>
  </w:num>
  <w:num w:numId="25" w16cid:durableId="1963880534">
    <w:abstractNumId w:val="18"/>
  </w:num>
  <w:num w:numId="26" w16cid:durableId="1284732372">
    <w:abstractNumId w:val="6"/>
  </w:num>
  <w:num w:numId="27" w16cid:durableId="594825042">
    <w:abstractNumId w:val="6"/>
  </w:num>
  <w:num w:numId="28" w16cid:durableId="1360203801">
    <w:abstractNumId w:val="6"/>
  </w:num>
  <w:num w:numId="29" w16cid:durableId="1844857270">
    <w:abstractNumId w:val="6"/>
  </w:num>
  <w:num w:numId="30" w16cid:durableId="1460801518">
    <w:abstractNumId w:val="6"/>
  </w:num>
  <w:num w:numId="31" w16cid:durableId="670915468">
    <w:abstractNumId w:val="15"/>
  </w:num>
  <w:num w:numId="32" w16cid:durableId="2069527659">
    <w:abstractNumId w:val="2"/>
  </w:num>
  <w:num w:numId="33" w16cid:durableId="711155188">
    <w:abstractNumId w:val="2"/>
  </w:num>
  <w:num w:numId="34" w16cid:durableId="1005403234">
    <w:abstractNumId w:val="2"/>
  </w:num>
  <w:num w:numId="35" w16cid:durableId="1856574432">
    <w:abstractNumId w:val="2"/>
  </w:num>
  <w:num w:numId="36" w16cid:durableId="1468090218">
    <w:abstractNumId w:val="2"/>
  </w:num>
  <w:num w:numId="37" w16cid:durableId="398748417">
    <w:abstractNumId w:val="2"/>
  </w:num>
  <w:num w:numId="38" w16cid:durableId="1349216618">
    <w:abstractNumId w:val="2"/>
  </w:num>
  <w:num w:numId="39" w16cid:durableId="801070982">
    <w:abstractNumId w:val="2"/>
  </w:num>
  <w:num w:numId="40" w16cid:durableId="628511380">
    <w:abstractNumId w:val="7"/>
  </w:num>
  <w:num w:numId="41" w16cid:durableId="1371808465">
    <w:abstractNumId w:val="2"/>
  </w:num>
  <w:num w:numId="42" w16cid:durableId="1325165230">
    <w:abstractNumId w:val="2"/>
  </w:num>
  <w:num w:numId="43" w16cid:durableId="742459438">
    <w:abstractNumId w:val="2"/>
  </w:num>
  <w:num w:numId="44" w16cid:durableId="1249386832">
    <w:abstractNumId w:val="2"/>
  </w:num>
  <w:num w:numId="45" w16cid:durableId="453450154">
    <w:abstractNumId w:val="2"/>
  </w:num>
  <w:num w:numId="46" w16cid:durableId="1674840240">
    <w:abstractNumId w:val="2"/>
  </w:num>
  <w:num w:numId="47" w16cid:durableId="234782038">
    <w:abstractNumId w:val="2"/>
  </w:num>
  <w:num w:numId="48" w16cid:durableId="1082872220">
    <w:abstractNumId w:val="2"/>
  </w:num>
  <w:num w:numId="49" w16cid:durableId="2015572341">
    <w:abstractNumId w:val="6"/>
  </w:num>
  <w:num w:numId="50" w16cid:durableId="1875843317">
    <w:abstractNumId w:val="6"/>
  </w:num>
  <w:num w:numId="51" w16cid:durableId="440536468">
    <w:abstractNumId w:val="6"/>
  </w:num>
  <w:num w:numId="52" w16cid:durableId="818963516">
    <w:abstractNumId w:val="6"/>
  </w:num>
  <w:num w:numId="53" w16cid:durableId="1113480672">
    <w:abstractNumId w:val="6"/>
  </w:num>
  <w:num w:numId="54" w16cid:durableId="1621456848">
    <w:abstractNumId w:val="6"/>
  </w:num>
  <w:num w:numId="55" w16cid:durableId="106318511">
    <w:abstractNumId w:val="6"/>
  </w:num>
  <w:num w:numId="56" w16cid:durableId="383792800">
    <w:abstractNumId w:val="6"/>
  </w:num>
  <w:num w:numId="57" w16cid:durableId="1769497783">
    <w:abstractNumId w:val="6"/>
  </w:num>
  <w:num w:numId="58" w16cid:durableId="731083808">
    <w:abstractNumId w:val="6"/>
  </w:num>
  <w:num w:numId="59" w16cid:durableId="1430392442">
    <w:abstractNumId w:val="6"/>
  </w:num>
  <w:num w:numId="60" w16cid:durableId="649945152">
    <w:abstractNumId w:val="6"/>
  </w:num>
  <w:num w:numId="61" w16cid:durableId="712122648">
    <w:abstractNumId w:val="6"/>
  </w:num>
  <w:num w:numId="62" w16cid:durableId="1199050560">
    <w:abstractNumId w:val="6"/>
  </w:num>
  <w:num w:numId="63" w16cid:durableId="989673619">
    <w:abstractNumId w:val="6"/>
  </w:num>
  <w:num w:numId="64" w16cid:durableId="1264611186">
    <w:abstractNumId w:val="6"/>
  </w:num>
  <w:num w:numId="65" w16cid:durableId="91108446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79F3"/>
    <w:rsid w:val="0001216A"/>
    <w:rsid w:val="0001482C"/>
    <w:rsid w:val="00015480"/>
    <w:rsid w:val="00020C2C"/>
    <w:rsid w:val="000235D8"/>
    <w:rsid w:val="00024473"/>
    <w:rsid w:val="00032359"/>
    <w:rsid w:val="00033833"/>
    <w:rsid w:val="00035A26"/>
    <w:rsid w:val="0003623E"/>
    <w:rsid w:val="00037B3E"/>
    <w:rsid w:val="00040D1E"/>
    <w:rsid w:val="00040F5C"/>
    <w:rsid w:val="0004336A"/>
    <w:rsid w:val="00044093"/>
    <w:rsid w:val="00046056"/>
    <w:rsid w:val="00051403"/>
    <w:rsid w:val="0005745E"/>
    <w:rsid w:val="00061F64"/>
    <w:rsid w:val="00066F6D"/>
    <w:rsid w:val="000734A5"/>
    <w:rsid w:val="0008146F"/>
    <w:rsid w:val="00085063"/>
    <w:rsid w:val="000934BA"/>
    <w:rsid w:val="00094729"/>
    <w:rsid w:val="000948BE"/>
    <w:rsid w:val="00095FA2"/>
    <w:rsid w:val="00096EC7"/>
    <w:rsid w:val="000A1C44"/>
    <w:rsid w:val="000A21C7"/>
    <w:rsid w:val="000A537A"/>
    <w:rsid w:val="000B59B4"/>
    <w:rsid w:val="000C0C5D"/>
    <w:rsid w:val="000C2A5F"/>
    <w:rsid w:val="000C2D63"/>
    <w:rsid w:val="000C47E4"/>
    <w:rsid w:val="000C7B86"/>
    <w:rsid w:val="000C7DE5"/>
    <w:rsid w:val="000D3006"/>
    <w:rsid w:val="000D38ED"/>
    <w:rsid w:val="000D3A15"/>
    <w:rsid w:val="000E07D9"/>
    <w:rsid w:val="000E6490"/>
    <w:rsid w:val="000F1D85"/>
    <w:rsid w:val="000F5D6B"/>
    <w:rsid w:val="00104146"/>
    <w:rsid w:val="00106B06"/>
    <w:rsid w:val="00110DDE"/>
    <w:rsid w:val="0011316B"/>
    <w:rsid w:val="001157C8"/>
    <w:rsid w:val="001223A9"/>
    <w:rsid w:val="001238DC"/>
    <w:rsid w:val="001275E2"/>
    <w:rsid w:val="00127A5A"/>
    <w:rsid w:val="0013162A"/>
    <w:rsid w:val="0013287A"/>
    <w:rsid w:val="00150617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536E"/>
    <w:rsid w:val="001B794F"/>
    <w:rsid w:val="001D2270"/>
    <w:rsid w:val="001D3FB1"/>
    <w:rsid w:val="001D5D85"/>
    <w:rsid w:val="001E7E6A"/>
    <w:rsid w:val="001F3C1A"/>
    <w:rsid w:val="001F4538"/>
    <w:rsid w:val="001F51F7"/>
    <w:rsid w:val="001F5E9C"/>
    <w:rsid w:val="001F61FC"/>
    <w:rsid w:val="00201509"/>
    <w:rsid w:val="00202D7D"/>
    <w:rsid w:val="0023221D"/>
    <w:rsid w:val="00232A37"/>
    <w:rsid w:val="00234403"/>
    <w:rsid w:val="00234BD7"/>
    <w:rsid w:val="0023504B"/>
    <w:rsid w:val="00237C46"/>
    <w:rsid w:val="00241C37"/>
    <w:rsid w:val="00244671"/>
    <w:rsid w:val="00244AD0"/>
    <w:rsid w:val="002457A6"/>
    <w:rsid w:val="002469D0"/>
    <w:rsid w:val="002502BF"/>
    <w:rsid w:val="00255C37"/>
    <w:rsid w:val="00256697"/>
    <w:rsid w:val="00257337"/>
    <w:rsid w:val="00263185"/>
    <w:rsid w:val="0026423B"/>
    <w:rsid w:val="00270C38"/>
    <w:rsid w:val="0027654F"/>
    <w:rsid w:val="00276CAB"/>
    <w:rsid w:val="00277614"/>
    <w:rsid w:val="002858FB"/>
    <w:rsid w:val="00287E94"/>
    <w:rsid w:val="0029168C"/>
    <w:rsid w:val="00292B29"/>
    <w:rsid w:val="002952BC"/>
    <w:rsid w:val="00295D9C"/>
    <w:rsid w:val="00296BBF"/>
    <w:rsid w:val="002A1701"/>
    <w:rsid w:val="002A514A"/>
    <w:rsid w:val="002A56D9"/>
    <w:rsid w:val="002B7FFC"/>
    <w:rsid w:val="002C1982"/>
    <w:rsid w:val="002D354A"/>
    <w:rsid w:val="002D5721"/>
    <w:rsid w:val="002D5B25"/>
    <w:rsid w:val="002D5ED0"/>
    <w:rsid w:val="002E28E9"/>
    <w:rsid w:val="002E6294"/>
    <w:rsid w:val="002F15DD"/>
    <w:rsid w:val="00303DC8"/>
    <w:rsid w:val="00304475"/>
    <w:rsid w:val="00311E97"/>
    <w:rsid w:val="00311FBD"/>
    <w:rsid w:val="00312254"/>
    <w:rsid w:val="00312F95"/>
    <w:rsid w:val="00315EE1"/>
    <w:rsid w:val="00317BF7"/>
    <w:rsid w:val="00323F6E"/>
    <w:rsid w:val="00326605"/>
    <w:rsid w:val="00330BD9"/>
    <w:rsid w:val="00332FC4"/>
    <w:rsid w:val="00342964"/>
    <w:rsid w:val="00347071"/>
    <w:rsid w:val="00347678"/>
    <w:rsid w:val="00350180"/>
    <w:rsid w:val="00351631"/>
    <w:rsid w:val="003523E3"/>
    <w:rsid w:val="003552A3"/>
    <w:rsid w:val="00364D74"/>
    <w:rsid w:val="00370436"/>
    <w:rsid w:val="003711B3"/>
    <w:rsid w:val="00372C9E"/>
    <w:rsid w:val="00373C4A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153CE"/>
    <w:rsid w:val="004160F0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3D9"/>
    <w:rsid w:val="004767CD"/>
    <w:rsid w:val="00477484"/>
    <w:rsid w:val="0048416D"/>
    <w:rsid w:val="00492736"/>
    <w:rsid w:val="004A0E13"/>
    <w:rsid w:val="004A34C3"/>
    <w:rsid w:val="004A5EA4"/>
    <w:rsid w:val="004A7A41"/>
    <w:rsid w:val="004B0C8E"/>
    <w:rsid w:val="004B0F88"/>
    <w:rsid w:val="004B2E6B"/>
    <w:rsid w:val="004B3704"/>
    <w:rsid w:val="004B753E"/>
    <w:rsid w:val="004B7636"/>
    <w:rsid w:val="004C3180"/>
    <w:rsid w:val="004C5524"/>
    <w:rsid w:val="004D564D"/>
    <w:rsid w:val="004E7E3A"/>
    <w:rsid w:val="004E7F8D"/>
    <w:rsid w:val="004F1D39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CFD"/>
    <w:rsid w:val="00515327"/>
    <w:rsid w:val="00521F0C"/>
    <w:rsid w:val="00524056"/>
    <w:rsid w:val="00530053"/>
    <w:rsid w:val="00531E80"/>
    <w:rsid w:val="005343A0"/>
    <w:rsid w:val="005343B2"/>
    <w:rsid w:val="00541DD4"/>
    <w:rsid w:val="00544617"/>
    <w:rsid w:val="005524E9"/>
    <w:rsid w:val="00554344"/>
    <w:rsid w:val="00555E69"/>
    <w:rsid w:val="00557144"/>
    <w:rsid w:val="0056079D"/>
    <w:rsid w:val="00561F8C"/>
    <w:rsid w:val="0057389A"/>
    <w:rsid w:val="00576138"/>
    <w:rsid w:val="005764B1"/>
    <w:rsid w:val="00580AE5"/>
    <w:rsid w:val="00581612"/>
    <w:rsid w:val="00584E3E"/>
    <w:rsid w:val="00592879"/>
    <w:rsid w:val="005965D5"/>
    <w:rsid w:val="005972E7"/>
    <w:rsid w:val="005A0261"/>
    <w:rsid w:val="005A188B"/>
    <w:rsid w:val="005A4E60"/>
    <w:rsid w:val="005B2F22"/>
    <w:rsid w:val="005B38F3"/>
    <w:rsid w:val="005B5089"/>
    <w:rsid w:val="005C372F"/>
    <w:rsid w:val="005D1D9F"/>
    <w:rsid w:val="005D4ECA"/>
    <w:rsid w:val="005D5B9E"/>
    <w:rsid w:val="005D6B7B"/>
    <w:rsid w:val="005E2FC6"/>
    <w:rsid w:val="005E38E8"/>
    <w:rsid w:val="005E7941"/>
    <w:rsid w:val="005F0877"/>
    <w:rsid w:val="005F0B98"/>
    <w:rsid w:val="006007E9"/>
    <w:rsid w:val="006030ED"/>
    <w:rsid w:val="00606C43"/>
    <w:rsid w:val="00620630"/>
    <w:rsid w:val="00624CAB"/>
    <w:rsid w:val="006252D8"/>
    <w:rsid w:val="0062534D"/>
    <w:rsid w:val="006267F9"/>
    <w:rsid w:val="00627BC1"/>
    <w:rsid w:val="00630D6B"/>
    <w:rsid w:val="006324C6"/>
    <w:rsid w:val="00636E3B"/>
    <w:rsid w:val="00642FB9"/>
    <w:rsid w:val="00645BED"/>
    <w:rsid w:val="0064643E"/>
    <w:rsid w:val="00661775"/>
    <w:rsid w:val="006638C9"/>
    <w:rsid w:val="006639CE"/>
    <w:rsid w:val="006652DC"/>
    <w:rsid w:val="006673D6"/>
    <w:rsid w:val="00671CDE"/>
    <w:rsid w:val="00691931"/>
    <w:rsid w:val="00695763"/>
    <w:rsid w:val="006A3648"/>
    <w:rsid w:val="006A4E6C"/>
    <w:rsid w:val="006A534C"/>
    <w:rsid w:val="006A5555"/>
    <w:rsid w:val="006A5DFD"/>
    <w:rsid w:val="006C1F3E"/>
    <w:rsid w:val="006D3FCC"/>
    <w:rsid w:val="006D422E"/>
    <w:rsid w:val="006D46A3"/>
    <w:rsid w:val="006E4EA7"/>
    <w:rsid w:val="006E62EB"/>
    <w:rsid w:val="006E7B7F"/>
    <w:rsid w:val="006F4761"/>
    <w:rsid w:val="006F512D"/>
    <w:rsid w:val="00701738"/>
    <w:rsid w:val="00701E61"/>
    <w:rsid w:val="00702405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117D"/>
    <w:rsid w:val="007630D2"/>
    <w:rsid w:val="007661F7"/>
    <w:rsid w:val="0076691E"/>
    <w:rsid w:val="00770291"/>
    <w:rsid w:val="0077234A"/>
    <w:rsid w:val="00773671"/>
    <w:rsid w:val="00773EC7"/>
    <w:rsid w:val="00775FCB"/>
    <w:rsid w:val="00784C71"/>
    <w:rsid w:val="007A0770"/>
    <w:rsid w:val="007A162D"/>
    <w:rsid w:val="007A22C9"/>
    <w:rsid w:val="007A3137"/>
    <w:rsid w:val="007A44EC"/>
    <w:rsid w:val="007A670B"/>
    <w:rsid w:val="007B2E9D"/>
    <w:rsid w:val="007B79AA"/>
    <w:rsid w:val="007C2693"/>
    <w:rsid w:val="007C5DA6"/>
    <w:rsid w:val="007C648D"/>
    <w:rsid w:val="007C6517"/>
    <w:rsid w:val="007D189A"/>
    <w:rsid w:val="007D18D6"/>
    <w:rsid w:val="007E4B8F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33FB"/>
    <w:rsid w:val="008239DB"/>
    <w:rsid w:val="0083687B"/>
    <w:rsid w:val="00847368"/>
    <w:rsid w:val="00851CEE"/>
    <w:rsid w:val="00853022"/>
    <w:rsid w:val="00856459"/>
    <w:rsid w:val="00860B07"/>
    <w:rsid w:val="00873C68"/>
    <w:rsid w:val="00877E85"/>
    <w:rsid w:val="008821B6"/>
    <w:rsid w:val="00886A6B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2D15"/>
    <w:rsid w:val="008C30AA"/>
    <w:rsid w:val="008C6310"/>
    <w:rsid w:val="008D417C"/>
    <w:rsid w:val="008D4BDC"/>
    <w:rsid w:val="008D5D11"/>
    <w:rsid w:val="008D6356"/>
    <w:rsid w:val="008F4105"/>
    <w:rsid w:val="008F4A70"/>
    <w:rsid w:val="008F6FA6"/>
    <w:rsid w:val="00907058"/>
    <w:rsid w:val="0090747E"/>
    <w:rsid w:val="0090756A"/>
    <w:rsid w:val="009078D1"/>
    <w:rsid w:val="00912AA6"/>
    <w:rsid w:val="0092285C"/>
    <w:rsid w:val="00922A0E"/>
    <w:rsid w:val="009236FA"/>
    <w:rsid w:val="00930B24"/>
    <w:rsid w:val="00931494"/>
    <w:rsid w:val="009373BD"/>
    <w:rsid w:val="00940731"/>
    <w:rsid w:val="00940DF8"/>
    <w:rsid w:val="00941637"/>
    <w:rsid w:val="00944557"/>
    <w:rsid w:val="00944773"/>
    <w:rsid w:val="00946800"/>
    <w:rsid w:val="0095011D"/>
    <w:rsid w:val="00950955"/>
    <w:rsid w:val="0095138C"/>
    <w:rsid w:val="00953330"/>
    <w:rsid w:val="00955863"/>
    <w:rsid w:val="009566DD"/>
    <w:rsid w:val="00957C73"/>
    <w:rsid w:val="00962BF3"/>
    <w:rsid w:val="009636C0"/>
    <w:rsid w:val="00965717"/>
    <w:rsid w:val="00965907"/>
    <w:rsid w:val="0096798D"/>
    <w:rsid w:val="00970E98"/>
    <w:rsid w:val="009730DA"/>
    <w:rsid w:val="0097494B"/>
    <w:rsid w:val="0097511E"/>
    <w:rsid w:val="009754BF"/>
    <w:rsid w:val="009805BD"/>
    <w:rsid w:val="0098081B"/>
    <w:rsid w:val="0098133E"/>
    <w:rsid w:val="009863FC"/>
    <w:rsid w:val="0098708B"/>
    <w:rsid w:val="00990EAC"/>
    <w:rsid w:val="00991D11"/>
    <w:rsid w:val="0099306D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5DE6"/>
    <w:rsid w:val="009C62A8"/>
    <w:rsid w:val="009C6785"/>
    <w:rsid w:val="009D483E"/>
    <w:rsid w:val="009D5528"/>
    <w:rsid w:val="009D6117"/>
    <w:rsid w:val="009D69EC"/>
    <w:rsid w:val="009E0ABC"/>
    <w:rsid w:val="009E5A11"/>
    <w:rsid w:val="009F1C8A"/>
    <w:rsid w:val="009F59D7"/>
    <w:rsid w:val="009F68AD"/>
    <w:rsid w:val="009F69AC"/>
    <w:rsid w:val="00A0279B"/>
    <w:rsid w:val="00A06116"/>
    <w:rsid w:val="00A22E7D"/>
    <w:rsid w:val="00A247F2"/>
    <w:rsid w:val="00A25C5A"/>
    <w:rsid w:val="00A26122"/>
    <w:rsid w:val="00A3550C"/>
    <w:rsid w:val="00A4342D"/>
    <w:rsid w:val="00A43971"/>
    <w:rsid w:val="00A43D43"/>
    <w:rsid w:val="00A44AF2"/>
    <w:rsid w:val="00A50EA5"/>
    <w:rsid w:val="00A51A5D"/>
    <w:rsid w:val="00A52CF3"/>
    <w:rsid w:val="00A54F03"/>
    <w:rsid w:val="00A627C4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C5737"/>
    <w:rsid w:val="00AD0740"/>
    <w:rsid w:val="00AD1E5B"/>
    <w:rsid w:val="00AD74DC"/>
    <w:rsid w:val="00AE4CE5"/>
    <w:rsid w:val="00AE55AF"/>
    <w:rsid w:val="00AF307D"/>
    <w:rsid w:val="00AF478D"/>
    <w:rsid w:val="00AF7668"/>
    <w:rsid w:val="00B06B73"/>
    <w:rsid w:val="00B11308"/>
    <w:rsid w:val="00B125F0"/>
    <w:rsid w:val="00B27F07"/>
    <w:rsid w:val="00B3164A"/>
    <w:rsid w:val="00B36C5A"/>
    <w:rsid w:val="00B37E6B"/>
    <w:rsid w:val="00B426FB"/>
    <w:rsid w:val="00B57571"/>
    <w:rsid w:val="00B61928"/>
    <w:rsid w:val="00B6295A"/>
    <w:rsid w:val="00B62D3F"/>
    <w:rsid w:val="00B63A5B"/>
    <w:rsid w:val="00B6451B"/>
    <w:rsid w:val="00B6574F"/>
    <w:rsid w:val="00B6663A"/>
    <w:rsid w:val="00B7174E"/>
    <w:rsid w:val="00B775B6"/>
    <w:rsid w:val="00B84157"/>
    <w:rsid w:val="00B90883"/>
    <w:rsid w:val="00BB0350"/>
    <w:rsid w:val="00BB41FD"/>
    <w:rsid w:val="00BB7AEE"/>
    <w:rsid w:val="00BC17B4"/>
    <w:rsid w:val="00BC283C"/>
    <w:rsid w:val="00BC6895"/>
    <w:rsid w:val="00BD2B75"/>
    <w:rsid w:val="00BD442E"/>
    <w:rsid w:val="00BD738C"/>
    <w:rsid w:val="00BD7D60"/>
    <w:rsid w:val="00BE39B8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1541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476C"/>
    <w:rsid w:val="00D065A6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694B"/>
    <w:rsid w:val="00D37FCB"/>
    <w:rsid w:val="00D4023D"/>
    <w:rsid w:val="00D4069A"/>
    <w:rsid w:val="00D54ECC"/>
    <w:rsid w:val="00D664C5"/>
    <w:rsid w:val="00D7189D"/>
    <w:rsid w:val="00D730CA"/>
    <w:rsid w:val="00D801DF"/>
    <w:rsid w:val="00D80EBE"/>
    <w:rsid w:val="00D82383"/>
    <w:rsid w:val="00D86307"/>
    <w:rsid w:val="00D872AF"/>
    <w:rsid w:val="00D94F64"/>
    <w:rsid w:val="00D978E4"/>
    <w:rsid w:val="00D97FD4"/>
    <w:rsid w:val="00DA33AC"/>
    <w:rsid w:val="00DA4474"/>
    <w:rsid w:val="00DA64D0"/>
    <w:rsid w:val="00DA6582"/>
    <w:rsid w:val="00DB0DFE"/>
    <w:rsid w:val="00DB6366"/>
    <w:rsid w:val="00DB67CB"/>
    <w:rsid w:val="00DC22C2"/>
    <w:rsid w:val="00DC575A"/>
    <w:rsid w:val="00DC5FE1"/>
    <w:rsid w:val="00DD2B98"/>
    <w:rsid w:val="00DD4754"/>
    <w:rsid w:val="00DE03C1"/>
    <w:rsid w:val="00DE18B5"/>
    <w:rsid w:val="00DF09F4"/>
    <w:rsid w:val="00E01455"/>
    <w:rsid w:val="00E02E0B"/>
    <w:rsid w:val="00E037C0"/>
    <w:rsid w:val="00E0593E"/>
    <w:rsid w:val="00E060AB"/>
    <w:rsid w:val="00E208B0"/>
    <w:rsid w:val="00E26720"/>
    <w:rsid w:val="00E32564"/>
    <w:rsid w:val="00E36DF7"/>
    <w:rsid w:val="00E40B89"/>
    <w:rsid w:val="00E41AEE"/>
    <w:rsid w:val="00E4794F"/>
    <w:rsid w:val="00E508A7"/>
    <w:rsid w:val="00E50F28"/>
    <w:rsid w:val="00E5345D"/>
    <w:rsid w:val="00E56AB3"/>
    <w:rsid w:val="00E60A44"/>
    <w:rsid w:val="00E6143D"/>
    <w:rsid w:val="00E61B22"/>
    <w:rsid w:val="00E66346"/>
    <w:rsid w:val="00E666EA"/>
    <w:rsid w:val="00E74087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6A0B"/>
    <w:rsid w:val="00EC09B0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EF5481"/>
    <w:rsid w:val="00F05BB5"/>
    <w:rsid w:val="00F113BF"/>
    <w:rsid w:val="00F20633"/>
    <w:rsid w:val="00F20ED0"/>
    <w:rsid w:val="00F2337D"/>
    <w:rsid w:val="00F25908"/>
    <w:rsid w:val="00F26E37"/>
    <w:rsid w:val="00F32A7C"/>
    <w:rsid w:val="00F33DDB"/>
    <w:rsid w:val="00F34EC4"/>
    <w:rsid w:val="00F374E5"/>
    <w:rsid w:val="00F4271F"/>
    <w:rsid w:val="00F46BCB"/>
    <w:rsid w:val="00F5534E"/>
    <w:rsid w:val="00F6042B"/>
    <w:rsid w:val="00F62A47"/>
    <w:rsid w:val="00F62DCD"/>
    <w:rsid w:val="00F679B4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3BB5"/>
    <w:rsid w:val="00FA3223"/>
    <w:rsid w:val="00FA6956"/>
    <w:rsid w:val="00FB0572"/>
    <w:rsid w:val="00FB05EA"/>
    <w:rsid w:val="00FB6A25"/>
    <w:rsid w:val="00FC6AE0"/>
    <w:rsid w:val="00FD0C4A"/>
    <w:rsid w:val="00FD2680"/>
    <w:rsid w:val="00FD73B1"/>
    <w:rsid w:val="00FE1FE7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ind w:left="1286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semiHidden/>
    <w:unhideWhenUsed/>
    <w:rsid w:val="00FB6A2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d">
    <w:name w:val="Strong"/>
    <w:basedOn w:val="a2"/>
    <w:uiPriority w:val="22"/>
    <w:qFormat/>
    <w:rsid w:val="00FB6A25"/>
    <w:rPr>
      <w:b/>
      <w:bCs/>
    </w:rPr>
  </w:style>
  <w:style w:type="paragraph" w:customStyle="1" w:styleId="pboth">
    <w:name w:val="pboth"/>
    <w:basedOn w:val="a1"/>
    <w:rsid w:val="000C47E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table" w:styleId="afe">
    <w:name w:val="Grid Table Light"/>
    <w:basedOn w:val="a3"/>
    <w:uiPriority w:val="40"/>
    <w:rsid w:val="00E614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1813</TotalTime>
  <Pages>19</Pages>
  <Words>3353</Words>
  <Characters>19118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Rogova Alisa</cp:lastModifiedBy>
  <cp:revision>98</cp:revision>
  <cp:lastPrinted>2019-07-22T11:48:00Z</cp:lastPrinted>
  <dcterms:created xsi:type="dcterms:W3CDTF">2026-02-19T13:37:00Z</dcterms:created>
  <dcterms:modified xsi:type="dcterms:W3CDTF">2026-05-08T08:31:00Z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